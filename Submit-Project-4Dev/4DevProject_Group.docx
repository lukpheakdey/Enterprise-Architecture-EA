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83BE9" w14:textId="57B072AD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621FC524" w14:textId="1706C1B6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B585810" wp14:editId="499F3B10">
            <wp:simplePos x="0" y="0"/>
            <wp:positionH relativeFrom="column">
              <wp:posOffset>-844550</wp:posOffset>
            </wp:positionH>
            <wp:positionV relativeFrom="paragraph">
              <wp:posOffset>261620</wp:posOffset>
            </wp:positionV>
            <wp:extent cx="7604760" cy="5739130"/>
            <wp:effectExtent l="0" t="0" r="254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22 at 8.38.47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0" r="8674"/>
                    <a:stretch/>
                  </pic:blipFill>
                  <pic:spPr bwMode="auto">
                    <a:xfrm>
                      <a:off x="0" y="0"/>
                      <a:ext cx="7604760" cy="573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253F4" w14:textId="0AEF0DD2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00FD020D" w14:textId="4FD49368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2C2E0A90" w14:textId="173C4559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344134FD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7B4D8BFD" w14:textId="091B9309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4F71536B" w14:textId="0C3CE415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38F15492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287D0B38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6407E266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1D9D366C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5D708A65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0692E654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6DBB81A8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7431FE58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7841988F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52C3A1F2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525AA688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5309FA0D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3A3734B5" w14:textId="47B654DD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0BA9431" wp14:editId="68985331">
            <wp:simplePos x="0" y="0"/>
            <wp:positionH relativeFrom="column">
              <wp:posOffset>-873125</wp:posOffset>
            </wp:positionH>
            <wp:positionV relativeFrom="paragraph">
              <wp:posOffset>517525</wp:posOffset>
            </wp:positionV>
            <wp:extent cx="7609840" cy="5799455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22 at 8.38.56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5" r="8824"/>
                    <a:stretch/>
                  </pic:blipFill>
                  <pic:spPr bwMode="auto">
                    <a:xfrm>
                      <a:off x="0" y="0"/>
                      <a:ext cx="7609840" cy="579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B38EA" w14:textId="425A3A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63298B7A" w14:textId="7FF35BE5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50833560" w14:textId="07389B9E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21EF0690" w14:textId="389ABF43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28899B46" w14:textId="5D52ACA6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771597D8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4D132F1D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3E5810BA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6991E6FD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3E321305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6DDF81CE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00537A18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43FE94AC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784F1B91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217EA263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3278D7DA" w14:textId="77777777" w:rsidR="00FD5D92" w:rsidRDefault="00FD5D92" w:rsidP="008D17DD">
      <w:pPr>
        <w:spacing w:line="0" w:lineRule="atLeast"/>
        <w:rPr>
          <w:rFonts w:ascii="Bell MT" w:eastAsia="Arial" w:hAnsi="Bell MT"/>
          <w:b/>
          <w:color w:val="1F497D"/>
          <w:sz w:val="56"/>
          <w:szCs w:val="56"/>
        </w:rPr>
      </w:pPr>
    </w:p>
    <w:p w14:paraId="7E9CA87D" w14:textId="5AF8C602" w:rsidR="00CE6E99" w:rsidRPr="00CE6E99" w:rsidRDefault="00CE6E99" w:rsidP="00923876">
      <w:pPr>
        <w:rPr>
          <w:sz w:val="28"/>
          <w:szCs w:val="28"/>
        </w:rPr>
      </w:pPr>
    </w:p>
    <w:p w14:paraId="14D12BA5" w14:textId="37842884" w:rsidR="00CE6E99" w:rsidRDefault="00CE6E99" w:rsidP="00923876"/>
    <w:p w14:paraId="6413260B" w14:textId="4DA768E2" w:rsidR="00CE6E99" w:rsidRDefault="00CE6E99" w:rsidP="00923876"/>
    <w:p w14:paraId="2A6F8DBB" w14:textId="149CFA6E" w:rsidR="00CE6E99" w:rsidRDefault="00CE6E99" w:rsidP="00923876"/>
    <w:p w14:paraId="654009FA" w14:textId="64CBA89D" w:rsidR="00CE6E99" w:rsidRDefault="00CE6E99" w:rsidP="00923876"/>
    <w:p w14:paraId="74108558" w14:textId="38D879E7" w:rsidR="00CE6E99" w:rsidRDefault="00CE6E99" w:rsidP="00923876"/>
    <w:p w14:paraId="63C97359" w14:textId="425B14C5" w:rsidR="00CE6E99" w:rsidRDefault="00CE6E99" w:rsidP="00923876"/>
    <w:p w14:paraId="3B389193" w14:textId="04357D3D" w:rsidR="00CE6E99" w:rsidRDefault="00CE6E99" w:rsidP="00923876"/>
    <w:p w14:paraId="13122F8E" w14:textId="288A725B" w:rsidR="00CE6E99" w:rsidRDefault="00CE6E99" w:rsidP="00923876"/>
    <w:p w14:paraId="6251D7E9" w14:textId="78D4F117" w:rsidR="007966D5" w:rsidRDefault="007966D5" w:rsidP="00923876"/>
    <w:p w14:paraId="1C31EB54" w14:textId="1620B65A" w:rsidR="007966D5" w:rsidRDefault="007966D5" w:rsidP="00923876">
      <w:r w:rsidRPr="002258BC">
        <w:rPr>
          <w:strike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6209E99" wp14:editId="680165DE">
            <wp:simplePos x="0" y="0"/>
            <wp:positionH relativeFrom="column">
              <wp:posOffset>351155</wp:posOffset>
            </wp:positionH>
            <wp:positionV relativeFrom="paragraph">
              <wp:posOffset>-525145</wp:posOffset>
            </wp:positionV>
            <wp:extent cx="5475605" cy="43326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ave-management-syst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2F88C" w14:textId="3D75C48A" w:rsidR="007966D5" w:rsidRDefault="007966D5" w:rsidP="00923876"/>
    <w:p w14:paraId="6A01A604" w14:textId="77777777" w:rsidR="007966D5" w:rsidRDefault="007966D5" w:rsidP="00923876"/>
    <w:p w14:paraId="00491B98" w14:textId="56B26D87" w:rsidR="00923876" w:rsidRDefault="00923876" w:rsidP="0088375E">
      <w:pPr>
        <w:spacing w:line="360" w:lineRule="auto"/>
        <w:ind w:firstLine="720"/>
        <w:jc w:val="center"/>
        <w:rPr>
          <w:rFonts w:ascii="Arial" w:hAnsi="Arial" w:cs="Arial"/>
          <w:b/>
          <w:sz w:val="28"/>
          <w:szCs w:val="28"/>
        </w:rPr>
      </w:pPr>
    </w:p>
    <w:p w14:paraId="5F722E4C" w14:textId="7B90E1F5" w:rsidR="00AB7E80" w:rsidRDefault="00AB7E80" w:rsidP="00173938">
      <w:pPr>
        <w:spacing w:line="360" w:lineRule="auto"/>
        <w:ind w:firstLine="720"/>
        <w:jc w:val="center"/>
        <w:rPr>
          <w:rFonts w:ascii="Bell MT" w:eastAsia="Arial" w:hAnsi="Bell MT"/>
          <w:color w:val="1F497D"/>
          <w:sz w:val="48"/>
          <w:szCs w:val="48"/>
        </w:rPr>
      </w:pPr>
    </w:p>
    <w:p w14:paraId="1ECF23D3" w14:textId="77777777" w:rsidR="00AB7E80" w:rsidRDefault="00AB7E80" w:rsidP="00173938">
      <w:pPr>
        <w:spacing w:line="360" w:lineRule="auto"/>
        <w:ind w:firstLine="720"/>
        <w:jc w:val="center"/>
        <w:rPr>
          <w:rFonts w:ascii="Bell MT" w:eastAsia="Arial" w:hAnsi="Bell MT"/>
          <w:color w:val="1F497D"/>
          <w:sz w:val="48"/>
          <w:szCs w:val="48"/>
        </w:rPr>
      </w:pPr>
    </w:p>
    <w:p w14:paraId="3E27C66A" w14:textId="77777777" w:rsidR="00B17D91" w:rsidRDefault="00B17D91" w:rsidP="006355D9">
      <w:pPr>
        <w:rPr>
          <w:rFonts w:ascii="Bell MT" w:hAnsi="Bell MT"/>
        </w:rPr>
      </w:pPr>
    </w:p>
    <w:p w14:paraId="1BE974DF" w14:textId="77777777" w:rsidR="007966D5" w:rsidRDefault="007966D5" w:rsidP="006355D9">
      <w:pPr>
        <w:rPr>
          <w:rFonts w:ascii="Bell MT" w:hAnsi="Bell MT"/>
        </w:rPr>
      </w:pPr>
    </w:p>
    <w:p w14:paraId="2455C64F" w14:textId="77777777" w:rsidR="007966D5" w:rsidRDefault="007966D5" w:rsidP="006355D9">
      <w:pPr>
        <w:rPr>
          <w:rFonts w:ascii="Bell MT" w:hAnsi="Bell MT"/>
        </w:rPr>
      </w:pPr>
    </w:p>
    <w:p w14:paraId="2DFA1142" w14:textId="77777777" w:rsidR="007966D5" w:rsidRDefault="007966D5" w:rsidP="006355D9">
      <w:pPr>
        <w:rPr>
          <w:rFonts w:ascii="Bell MT" w:hAnsi="Bell MT"/>
        </w:rPr>
      </w:pPr>
    </w:p>
    <w:p w14:paraId="39D9E02B" w14:textId="77777777" w:rsidR="007966D5" w:rsidRDefault="007966D5" w:rsidP="006355D9">
      <w:pPr>
        <w:rPr>
          <w:rFonts w:ascii="Bell MT" w:hAnsi="Bell MT"/>
        </w:rPr>
      </w:pPr>
    </w:p>
    <w:p w14:paraId="31B14233" w14:textId="77777777" w:rsidR="007966D5" w:rsidRDefault="007966D5" w:rsidP="006355D9">
      <w:pPr>
        <w:rPr>
          <w:rFonts w:ascii="Bell MT" w:hAnsi="Bell MT"/>
        </w:rPr>
      </w:pPr>
    </w:p>
    <w:p w14:paraId="1AE58E4F" w14:textId="77777777" w:rsidR="007966D5" w:rsidRDefault="007966D5" w:rsidP="006355D9">
      <w:pPr>
        <w:rPr>
          <w:rFonts w:ascii="Bell MT" w:hAnsi="Bell MT"/>
        </w:rPr>
      </w:pPr>
    </w:p>
    <w:p w14:paraId="21AEAE78" w14:textId="77777777" w:rsidR="007966D5" w:rsidRDefault="007966D5" w:rsidP="006355D9">
      <w:pPr>
        <w:rPr>
          <w:rFonts w:ascii="Bell MT" w:hAnsi="Bell MT"/>
        </w:rPr>
      </w:pPr>
    </w:p>
    <w:p w14:paraId="41D686A7" w14:textId="77777777" w:rsidR="007966D5" w:rsidRDefault="007966D5" w:rsidP="006355D9">
      <w:pPr>
        <w:rPr>
          <w:rFonts w:ascii="Bell MT" w:hAnsi="Bell MT"/>
        </w:rPr>
      </w:pPr>
    </w:p>
    <w:p w14:paraId="25518DF3" w14:textId="77777777" w:rsidR="007966D5" w:rsidRDefault="007966D5" w:rsidP="006355D9">
      <w:pPr>
        <w:rPr>
          <w:rFonts w:ascii="Bell MT" w:hAnsi="Bell MT"/>
        </w:rPr>
      </w:pPr>
    </w:p>
    <w:p w14:paraId="320987CC" w14:textId="77777777" w:rsidR="00F0069F" w:rsidRDefault="00F0069F" w:rsidP="007966D5">
      <w:pPr>
        <w:jc w:val="center"/>
        <w:rPr>
          <w:color w:val="0070C0"/>
          <w:sz w:val="44"/>
          <w:szCs w:val="44"/>
        </w:rPr>
      </w:pPr>
    </w:p>
    <w:p w14:paraId="737E424C" w14:textId="77777777" w:rsidR="00F0069F" w:rsidRDefault="00F0069F" w:rsidP="007966D5">
      <w:pPr>
        <w:jc w:val="center"/>
        <w:rPr>
          <w:color w:val="0070C0"/>
          <w:sz w:val="44"/>
          <w:szCs w:val="44"/>
        </w:rPr>
      </w:pPr>
    </w:p>
    <w:p w14:paraId="31BBA729" w14:textId="77777777" w:rsidR="00F0069F" w:rsidRDefault="00F0069F" w:rsidP="007966D5">
      <w:pPr>
        <w:jc w:val="center"/>
        <w:rPr>
          <w:color w:val="0070C0"/>
          <w:sz w:val="44"/>
          <w:szCs w:val="44"/>
        </w:rPr>
      </w:pPr>
    </w:p>
    <w:p w14:paraId="6F42670C" w14:textId="77777777" w:rsidR="00F0069F" w:rsidRDefault="00F0069F" w:rsidP="007966D5">
      <w:pPr>
        <w:jc w:val="center"/>
        <w:rPr>
          <w:color w:val="0070C0"/>
          <w:sz w:val="44"/>
          <w:szCs w:val="44"/>
        </w:rPr>
      </w:pPr>
    </w:p>
    <w:p w14:paraId="5BBC03D9" w14:textId="77777777" w:rsidR="00F0069F" w:rsidRDefault="00F0069F" w:rsidP="007966D5">
      <w:pPr>
        <w:jc w:val="center"/>
        <w:rPr>
          <w:color w:val="0070C0"/>
          <w:sz w:val="44"/>
          <w:szCs w:val="44"/>
        </w:rPr>
      </w:pPr>
    </w:p>
    <w:p w14:paraId="335CBDDC" w14:textId="617835FD" w:rsidR="007966D5" w:rsidRPr="007966D5" w:rsidRDefault="007966D5" w:rsidP="007966D5">
      <w:pPr>
        <w:jc w:val="center"/>
        <w:rPr>
          <w:color w:val="0070C0"/>
          <w:sz w:val="44"/>
          <w:szCs w:val="44"/>
        </w:rPr>
        <w:sectPr w:rsidR="007966D5" w:rsidRPr="007966D5" w:rsidSect="001B1EC4">
          <w:headerReference w:type="default" r:id="rId11"/>
          <w:footerReference w:type="default" r:id="rId12"/>
          <w:type w:val="oddPage"/>
          <w:pgSz w:w="12240" w:h="15840" w:code="1"/>
          <w:pgMar w:top="1440" w:right="1440" w:bottom="1440" w:left="1440" w:header="0" w:footer="0" w:gutter="0"/>
          <w:cols w:space="720"/>
          <w:vAlign w:val="center"/>
          <w:docGrid w:linePitch="272"/>
        </w:sectPr>
      </w:pPr>
      <w:r w:rsidRPr="007966D5">
        <w:rPr>
          <w:color w:val="0070C0"/>
          <w:sz w:val="44"/>
          <w:szCs w:val="44"/>
        </w:rPr>
        <w:t>Work Flow of Leave Request Management System</w:t>
      </w:r>
    </w:p>
    <w:p w14:paraId="0EF2F22C" w14:textId="77777777" w:rsidR="00A32129" w:rsidRDefault="00A32129" w:rsidP="00FD5D92">
      <w:pPr>
        <w:pStyle w:val="Title"/>
        <w:jc w:val="left"/>
      </w:pPr>
    </w:p>
    <w:p w14:paraId="3EFD9226" w14:textId="77777777" w:rsidR="00A62ABF" w:rsidRDefault="00A62ABF" w:rsidP="00A62ABF"/>
    <w:p w14:paraId="20DC8370" w14:textId="77777777" w:rsidR="0088375E" w:rsidRDefault="0088375E" w:rsidP="00A62ABF"/>
    <w:p w14:paraId="298C287F" w14:textId="6AB631CD" w:rsidR="008A435D" w:rsidRDefault="008A435D" w:rsidP="002258BC">
      <w:pPr>
        <w:pStyle w:val="Title"/>
        <w:jc w:val="left"/>
        <w:rPr>
          <w:rFonts w:ascii="Times New Roman" w:hAnsi="Times New Roman"/>
        </w:rPr>
      </w:pPr>
      <w:r w:rsidRPr="00DD465D">
        <w:rPr>
          <w:rFonts w:ascii="Times New Roman" w:hAnsi="Times New Roman"/>
        </w:rPr>
        <w:t>Table of Contents</w:t>
      </w:r>
    </w:p>
    <w:p w14:paraId="6AA18380" w14:textId="77777777" w:rsidR="002258BC" w:rsidRPr="002258BC" w:rsidRDefault="002258BC" w:rsidP="002258BC"/>
    <w:p w14:paraId="0D63888A" w14:textId="12A4FB4B" w:rsidR="00D86B19" w:rsidRPr="00D86B19" w:rsidRDefault="008A435D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r w:rsidRPr="00D86B19">
        <w:rPr>
          <w:sz w:val="24"/>
        </w:rPr>
        <w:fldChar w:fldCharType="begin"/>
      </w:r>
      <w:r w:rsidRPr="00D86B19">
        <w:rPr>
          <w:sz w:val="24"/>
        </w:rPr>
        <w:instrText xml:space="preserve"> TOC \o "1-3" \h \z \u </w:instrText>
      </w:r>
      <w:r w:rsidRPr="00D86B19">
        <w:rPr>
          <w:sz w:val="24"/>
        </w:rPr>
        <w:fldChar w:fldCharType="separate"/>
      </w:r>
      <w:hyperlink w:anchor="_Toc533030164" w:history="1">
        <w:r w:rsidR="00D86B19" w:rsidRPr="00D86B19">
          <w:rPr>
            <w:rStyle w:val="Hyperlink"/>
            <w:noProof/>
            <w:sz w:val="24"/>
          </w:rPr>
          <w:t>1.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>Introduction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_Toc533030164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5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3E79E123" w14:textId="73424205" w:rsidR="00D86B19" w:rsidRPr="00D86B19" w:rsidRDefault="00015466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533030165" w:history="1">
        <w:r w:rsidR="00D86B19" w:rsidRPr="00D86B19">
          <w:rPr>
            <w:rStyle w:val="Hyperlink"/>
            <w:noProof/>
            <w:sz w:val="24"/>
          </w:rPr>
          <w:t>1.1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>Purpose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_Toc533030165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5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64BECEBC" w14:textId="3E0D926A" w:rsidR="00D86B19" w:rsidRPr="00D86B19" w:rsidRDefault="00015466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533030166" w:history="1">
        <w:r w:rsidR="00D86B19" w:rsidRPr="00D86B19">
          <w:rPr>
            <w:rStyle w:val="Hyperlink"/>
            <w:noProof/>
            <w:sz w:val="24"/>
          </w:rPr>
          <w:t>2.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>Technologies used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_Toc533030166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6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070DE608" w14:textId="578424C9" w:rsidR="00D86B19" w:rsidRPr="00D86B19" w:rsidRDefault="00015466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533030167" w:history="1">
        <w:r w:rsidR="00D86B19" w:rsidRPr="00D86B19">
          <w:rPr>
            <w:rStyle w:val="Hyperlink"/>
            <w:noProof/>
            <w:sz w:val="24"/>
          </w:rPr>
          <w:t>3.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>Requirements - Use-Case – Usage Scenarios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_Toc533030167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7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3B3E6B51" w14:textId="5A029BD6" w:rsidR="00D86B19" w:rsidRPr="00D86B19" w:rsidRDefault="00015466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533030168" w:history="1">
        <w:r w:rsidR="00D86B19" w:rsidRPr="00D86B19">
          <w:rPr>
            <w:rStyle w:val="Hyperlink"/>
            <w:noProof/>
            <w:sz w:val="24"/>
          </w:rPr>
          <w:t>4.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 xml:space="preserve">   High Level Design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_Toc533030168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9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64A7D4EB" w14:textId="59AF4F29" w:rsidR="00D86B19" w:rsidRPr="00D86B19" w:rsidRDefault="00015466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533030169" w:history="1">
        <w:r w:rsidR="00D86B19" w:rsidRPr="00D86B19">
          <w:rPr>
            <w:rStyle w:val="Hyperlink"/>
            <w:noProof/>
            <w:sz w:val="24"/>
          </w:rPr>
          <w:t>5.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>Detailed Design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_Toc533030169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10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15A03B0D" w14:textId="5D9F8093" w:rsidR="00D86B19" w:rsidRPr="00D86B19" w:rsidRDefault="00015466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533030170" w:history="1">
        <w:r w:rsidR="00D86B19" w:rsidRPr="00D86B19">
          <w:rPr>
            <w:rStyle w:val="Hyperlink"/>
            <w:noProof/>
            <w:sz w:val="24"/>
          </w:rPr>
          <w:t>6.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>Design Alternatives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_Toc533030170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14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3F0628FB" w14:textId="7B387DAF" w:rsidR="00D86B19" w:rsidRPr="00D86B19" w:rsidRDefault="00015466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533030171" w:history="1">
        <w:r w:rsidR="00D86B19" w:rsidRPr="00D86B19">
          <w:rPr>
            <w:rStyle w:val="Hyperlink"/>
            <w:noProof/>
            <w:sz w:val="24"/>
          </w:rPr>
          <w:t>7.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>Issues, Risk and Dependencies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_Toc533030171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14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6A5EF50E" w14:textId="1E860D15" w:rsidR="00D86B19" w:rsidRPr="00D86B19" w:rsidRDefault="00015466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533030172" w:history="1">
        <w:r w:rsidR="00D86B19" w:rsidRPr="00D86B19">
          <w:rPr>
            <w:rStyle w:val="Hyperlink"/>
            <w:noProof/>
            <w:sz w:val="24"/>
          </w:rPr>
          <w:t>8.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>Future Considerations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_Toc533030172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14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57EC0C0D" w14:textId="660C280D" w:rsidR="00D86B19" w:rsidRPr="00D86B19" w:rsidRDefault="00015466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533030173" w:history="1">
        <w:r w:rsidR="00D86B19" w:rsidRPr="00D86B19">
          <w:rPr>
            <w:rStyle w:val="Hyperlink"/>
            <w:noProof/>
            <w:sz w:val="24"/>
          </w:rPr>
          <w:t>9.</w:t>
        </w:r>
        <w:r w:rsidR="00D86B19" w:rsidRPr="00D86B19">
          <w:rPr>
            <w:rFonts w:asciiTheme="minorHAnsi" w:eastAsiaTheme="minorEastAsia" w:hAnsiTheme="minorHAnsi" w:cstheme="minorBidi"/>
            <w:noProof/>
            <w:sz w:val="24"/>
          </w:rPr>
          <w:tab/>
        </w:r>
        <w:r w:rsidR="00D86B19" w:rsidRPr="00D86B19">
          <w:rPr>
            <w:rStyle w:val="Hyperlink"/>
            <w:noProof/>
            <w:sz w:val="24"/>
          </w:rPr>
          <w:t>References</w:t>
        </w:r>
        <w:r w:rsidR="00D86B19" w:rsidRPr="00D86B19">
          <w:rPr>
            <w:noProof/>
            <w:webHidden/>
            <w:sz w:val="24"/>
          </w:rPr>
          <w:tab/>
        </w:r>
        <w:r w:rsidR="00D86B19" w:rsidRPr="00D86B19">
          <w:rPr>
            <w:noProof/>
            <w:webHidden/>
            <w:sz w:val="24"/>
          </w:rPr>
          <w:fldChar w:fldCharType="begin"/>
        </w:r>
        <w:r w:rsidR="00D86B19" w:rsidRPr="00D86B19">
          <w:rPr>
            <w:noProof/>
            <w:webHidden/>
            <w:sz w:val="24"/>
          </w:rPr>
          <w:instrText xml:space="preserve"> PAGEREF _Toc533030173 \h </w:instrText>
        </w:r>
        <w:r w:rsidR="00D86B19" w:rsidRPr="00D86B19">
          <w:rPr>
            <w:noProof/>
            <w:webHidden/>
            <w:sz w:val="24"/>
          </w:rPr>
        </w:r>
        <w:r w:rsidR="00D86B19" w:rsidRPr="00D86B19">
          <w:rPr>
            <w:noProof/>
            <w:webHidden/>
            <w:sz w:val="24"/>
          </w:rPr>
          <w:fldChar w:fldCharType="separate"/>
        </w:r>
        <w:r w:rsidR="00D86B19" w:rsidRPr="00D86B19">
          <w:rPr>
            <w:noProof/>
            <w:webHidden/>
            <w:sz w:val="24"/>
          </w:rPr>
          <w:t>14</w:t>
        </w:r>
        <w:r w:rsidR="00D86B19" w:rsidRPr="00D86B19">
          <w:rPr>
            <w:noProof/>
            <w:webHidden/>
            <w:sz w:val="24"/>
          </w:rPr>
          <w:fldChar w:fldCharType="end"/>
        </w:r>
      </w:hyperlink>
    </w:p>
    <w:p w14:paraId="5ADDBE81" w14:textId="2FA2197F" w:rsidR="008A435D" w:rsidRDefault="008A435D" w:rsidP="00DD465D">
      <w:pPr>
        <w:spacing w:line="360" w:lineRule="auto"/>
        <w:rPr>
          <w:sz w:val="24"/>
        </w:rPr>
      </w:pPr>
      <w:r w:rsidRPr="00D86B19">
        <w:rPr>
          <w:sz w:val="24"/>
        </w:rPr>
        <w:fldChar w:fldCharType="end"/>
      </w:r>
    </w:p>
    <w:p w14:paraId="27A44959" w14:textId="1234253B" w:rsidR="00F0069F" w:rsidRPr="00F0069F" w:rsidRDefault="00F0069F" w:rsidP="00F0069F">
      <w:pPr>
        <w:spacing w:line="360" w:lineRule="auto"/>
        <w:rPr>
          <w:sz w:val="24"/>
        </w:rPr>
      </w:pPr>
    </w:p>
    <w:p w14:paraId="07E23262" w14:textId="77777777" w:rsidR="00B34921" w:rsidRDefault="00AE2689" w:rsidP="00B34921">
      <w:pPr>
        <w:pStyle w:val="Title"/>
      </w:pPr>
      <w:bookmarkStart w:id="0" w:name="_GoBack"/>
      <w:bookmarkEnd w:id="0"/>
      <w:r>
        <w:br w:type="page"/>
      </w:r>
    </w:p>
    <w:p w14:paraId="0BB39313" w14:textId="6740677F" w:rsidR="003F47E8" w:rsidRPr="00310791" w:rsidRDefault="003F47E8" w:rsidP="00A32129">
      <w:pPr>
        <w:pStyle w:val="Heading1"/>
        <w:autoSpaceDE/>
        <w:autoSpaceDN/>
        <w:spacing w:line="360" w:lineRule="auto"/>
        <w:rPr>
          <w:rFonts w:ascii="Times New Roman" w:hAnsi="Times New Roman"/>
          <w:sz w:val="32"/>
          <w:szCs w:val="32"/>
        </w:rPr>
      </w:pPr>
      <w:bookmarkStart w:id="1" w:name="_Toc456598586"/>
      <w:bookmarkStart w:id="2" w:name="_Toc492766840"/>
      <w:bookmarkStart w:id="3" w:name="_Toc27473665"/>
      <w:bookmarkStart w:id="4" w:name="_Toc533030164"/>
      <w:bookmarkStart w:id="5" w:name="_Toc450011898"/>
      <w:r w:rsidRPr="00310791">
        <w:rPr>
          <w:rFonts w:ascii="Times New Roman" w:hAnsi="Times New Roman"/>
          <w:sz w:val="32"/>
          <w:szCs w:val="32"/>
        </w:rPr>
        <w:lastRenderedPageBreak/>
        <w:t>Introduction</w:t>
      </w:r>
      <w:bookmarkEnd w:id="1"/>
      <w:bookmarkEnd w:id="2"/>
      <w:bookmarkEnd w:id="3"/>
      <w:bookmarkEnd w:id="4"/>
    </w:p>
    <w:p w14:paraId="2CCF6B66" w14:textId="2C57EFFD" w:rsidR="00B17D91" w:rsidRDefault="00B17D91" w:rsidP="00B17D91"/>
    <w:p w14:paraId="449E7EC6" w14:textId="0F723ECF" w:rsidR="00B17D91" w:rsidRDefault="00B17D91" w:rsidP="00B17D91"/>
    <w:p w14:paraId="2CE04C9D" w14:textId="33E7EC77" w:rsidR="00B17D91" w:rsidRDefault="00B17D91" w:rsidP="00B17D91"/>
    <w:p w14:paraId="7D21E1EF" w14:textId="17E57E5F" w:rsidR="00B17D91" w:rsidRDefault="00B17D91" w:rsidP="00B17D91"/>
    <w:p w14:paraId="60B4BC2B" w14:textId="4BCC2854" w:rsidR="00B17D91" w:rsidRPr="00B17D91" w:rsidRDefault="00B17D91" w:rsidP="00B17D91">
      <w:pPr>
        <w:spacing w:before="120" w:after="120" w:line="360" w:lineRule="auto"/>
        <w:rPr>
          <w:sz w:val="28"/>
          <w:szCs w:val="28"/>
        </w:rPr>
      </w:pPr>
      <w:r w:rsidRPr="00B17D91">
        <w:rPr>
          <w:sz w:val="28"/>
          <w:szCs w:val="28"/>
        </w:rPr>
        <w:t xml:space="preserve">Our project is a leave management system in company where an employee is created via a REST web service call and leaves are applied, approved or </w:t>
      </w:r>
      <w:r w:rsidR="00BD1236" w:rsidRPr="00B17D91">
        <w:rPr>
          <w:sz w:val="28"/>
          <w:szCs w:val="28"/>
        </w:rPr>
        <w:t>rejected via</w:t>
      </w:r>
      <w:r w:rsidRPr="00B17D91">
        <w:rPr>
          <w:sz w:val="28"/>
          <w:szCs w:val="28"/>
        </w:rPr>
        <w:t xml:space="preserve"> AMQP, </w:t>
      </w:r>
      <w:r w:rsidR="00310791" w:rsidRPr="00B17D91">
        <w:rPr>
          <w:sz w:val="28"/>
          <w:szCs w:val="28"/>
        </w:rPr>
        <w:t>after</w:t>
      </w:r>
      <w:r w:rsidRPr="00B17D91">
        <w:rPr>
          <w:sz w:val="28"/>
          <w:szCs w:val="28"/>
        </w:rPr>
        <w:t xml:space="preserve"> reading from Queue and storing them on the database a manager is able to approve or reject a leave that is pending. </w:t>
      </w:r>
    </w:p>
    <w:p w14:paraId="5A2DC652" w14:textId="12B7648A" w:rsidR="00B17D91" w:rsidRPr="00B17D91" w:rsidRDefault="00B17D91" w:rsidP="00B17D91">
      <w:pPr>
        <w:spacing w:before="120" w:after="120" w:line="360" w:lineRule="auto"/>
        <w:rPr>
          <w:sz w:val="28"/>
          <w:szCs w:val="28"/>
        </w:rPr>
      </w:pPr>
      <w:r w:rsidRPr="00B17D91">
        <w:rPr>
          <w:sz w:val="28"/>
          <w:szCs w:val="28"/>
        </w:rPr>
        <w:t>All employees can apply for any type of leave, an employee can</w:t>
      </w:r>
      <w:r w:rsidR="00F0069F">
        <w:rPr>
          <w:sz w:val="28"/>
          <w:szCs w:val="28"/>
        </w:rPr>
        <w:t xml:space="preserve"> </w:t>
      </w:r>
      <w:r w:rsidRPr="00B17D91">
        <w:rPr>
          <w:sz w:val="28"/>
          <w:szCs w:val="28"/>
        </w:rPr>
        <w:t>only view his own pending, approved or rejected leaves but a manager can see all pending leaves of all employees and can add comments to them before approving or rejecting</w:t>
      </w:r>
    </w:p>
    <w:p w14:paraId="319B8F92" w14:textId="37DFA3C3" w:rsidR="00B17D91" w:rsidRDefault="00B17D91" w:rsidP="00B17D91"/>
    <w:p w14:paraId="3BE45B5F" w14:textId="77777777" w:rsidR="007A4C3E" w:rsidRPr="00A32129" w:rsidRDefault="007A4C3E" w:rsidP="00A32129">
      <w:pPr>
        <w:pStyle w:val="NormalWeb"/>
        <w:shd w:val="clear" w:color="auto" w:fill="FFFFFF"/>
        <w:spacing w:before="120" w:after="120" w:line="360" w:lineRule="auto"/>
        <w:rPr>
          <w:sz w:val="28"/>
          <w:szCs w:val="28"/>
        </w:rPr>
      </w:pPr>
    </w:p>
    <w:p w14:paraId="163BAD38" w14:textId="77777777" w:rsidR="003F47E8" w:rsidRPr="00A32129" w:rsidRDefault="003F47E8" w:rsidP="00A32129">
      <w:pPr>
        <w:pStyle w:val="Heading2"/>
        <w:autoSpaceDE/>
        <w:autoSpaceDN/>
        <w:spacing w:line="360" w:lineRule="auto"/>
        <w:rPr>
          <w:rFonts w:ascii="Times New Roman" w:hAnsi="Times New Roman"/>
          <w:sz w:val="28"/>
          <w:szCs w:val="28"/>
        </w:rPr>
      </w:pPr>
      <w:bookmarkStart w:id="6" w:name="_Toc456598587"/>
      <w:bookmarkStart w:id="7" w:name="_Toc492766841"/>
      <w:bookmarkStart w:id="8" w:name="_Toc27473666"/>
      <w:bookmarkStart w:id="9" w:name="_Toc533030165"/>
      <w:r w:rsidRPr="00A32129">
        <w:rPr>
          <w:rFonts w:ascii="Times New Roman" w:hAnsi="Times New Roman"/>
          <w:sz w:val="28"/>
          <w:szCs w:val="28"/>
        </w:rPr>
        <w:t>Purpose</w:t>
      </w:r>
      <w:bookmarkEnd w:id="6"/>
      <w:bookmarkEnd w:id="7"/>
      <w:bookmarkEnd w:id="8"/>
      <w:bookmarkEnd w:id="9"/>
    </w:p>
    <w:p w14:paraId="0A70EC8D" w14:textId="77777777" w:rsidR="00E0303A" w:rsidRPr="00A32129" w:rsidRDefault="00E0303A" w:rsidP="00A32129">
      <w:pPr>
        <w:pStyle w:val="Default"/>
        <w:spacing w:line="360" w:lineRule="auto"/>
        <w:rPr>
          <w:sz w:val="28"/>
          <w:szCs w:val="28"/>
        </w:rPr>
      </w:pPr>
      <w:bookmarkStart w:id="10" w:name="_Toc456598588"/>
      <w:r w:rsidRPr="00A32129">
        <w:rPr>
          <w:sz w:val="28"/>
          <w:szCs w:val="28"/>
        </w:rPr>
        <w:t xml:space="preserve">The purpose of this project is to demonstrate the proof of concept in enterprise applications, the concepts that have been implemented are: - </w:t>
      </w:r>
    </w:p>
    <w:p w14:paraId="292FA156" w14:textId="77777777" w:rsidR="001B40A8" w:rsidRPr="00A32129" w:rsidRDefault="001B40A8" w:rsidP="00A32129">
      <w:pPr>
        <w:pStyle w:val="Default"/>
        <w:spacing w:line="360" w:lineRule="auto"/>
        <w:rPr>
          <w:sz w:val="28"/>
          <w:szCs w:val="28"/>
        </w:rPr>
      </w:pPr>
    </w:p>
    <w:p w14:paraId="234D17FE" w14:textId="369E41E9" w:rsidR="00E0303A" w:rsidRDefault="00B17D91" w:rsidP="00B17D91">
      <w:pPr>
        <w:pStyle w:val="Default"/>
        <w:spacing w:after="44"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E0303A" w:rsidRPr="00A32129">
        <w:rPr>
          <w:sz w:val="28"/>
          <w:szCs w:val="28"/>
        </w:rPr>
        <w:t xml:space="preserve">How </w:t>
      </w:r>
      <w:r w:rsidR="00386384" w:rsidRPr="00A32129">
        <w:rPr>
          <w:sz w:val="28"/>
          <w:szCs w:val="28"/>
        </w:rPr>
        <w:t xml:space="preserve">high-volume </w:t>
      </w:r>
      <w:r w:rsidR="00386384" w:rsidRPr="00A1246F">
        <w:rPr>
          <w:b/>
          <w:bCs/>
          <w:sz w:val="28"/>
          <w:szCs w:val="28"/>
        </w:rPr>
        <w:t xml:space="preserve">Messaging </w:t>
      </w:r>
      <w:r w:rsidRPr="00A1246F">
        <w:rPr>
          <w:b/>
          <w:bCs/>
          <w:sz w:val="28"/>
          <w:szCs w:val="28"/>
        </w:rPr>
        <w:t>Systems (AMQP)</w:t>
      </w:r>
      <w:r w:rsidR="00386384" w:rsidRPr="00A32129">
        <w:rPr>
          <w:sz w:val="28"/>
          <w:szCs w:val="28"/>
        </w:rPr>
        <w:t xml:space="preserve"> work</w:t>
      </w:r>
      <w:r w:rsidR="00E0303A" w:rsidRPr="00A32129">
        <w:rPr>
          <w:sz w:val="28"/>
          <w:szCs w:val="28"/>
        </w:rPr>
        <w:t xml:space="preserve"> </w:t>
      </w:r>
    </w:p>
    <w:p w14:paraId="12F2B0DF" w14:textId="0ECD9599" w:rsidR="00B17D91" w:rsidRDefault="00B17D91" w:rsidP="00B17D91">
      <w:pPr>
        <w:pStyle w:val="Default"/>
        <w:spacing w:after="44"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Pr="00A32129">
        <w:rPr>
          <w:sz w:val="28"/>
          <w:szCs w:val="28"/>
        </w:rPr>
        <w:t xml:space="preserve">How the </w:t>
      </w:r>
      <w:r w:rsidRPr="00A1246F">
        <w:rPr>
          <w:b/>
          <w:bCs/>
          <w:sz w:val="28"/>
          <w:szCs w:val="28"/>
        </w:rPr>
        <w:t>REST web service</w:t>
      </w:r>
      <w:r w:rsidRPr="00A32129">
        <w:rPr>
          <w:sz w:val="28"/>
          <w:szCs w:val="28"/>
        </w:rPr>
        <w:t xml:space="preserve"> is implemented</w:t>
      </w:r>
    </w:p>
    <w:p w14:paraId="7FF0C786" w14:textId="2823BF70" w:rsidR="00B17D91" w:rsidRDefault="00B17D91" w:rsidP="00B17D91">
      <w:pPr>
        <w:pStyle w:val="Default"/>
        <w:spacing w:after="44"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Pr="00A32129">
        <w:rPr>
          <w:sz w:val="28"/>
          <w:szCs w:val="28"/>
        </w:rPr>
        <w:t xml:space="preserve">How the </w:t>
      </w:r>
      <w:r w:rsidRPr="00A1246F">
        <w:rPr>
          <w:b/>
          <w:bCs/>
          <w:sz w:val="28"/>
          <w:szCs w:val="28"/>
        </w:rPr>
        <w:t>aspect-oriented programming</w:t>
      </w:r>
      <w:r w:rsidR="00A1246F" w:rsidRPr="00A1246F">
        <w:rPr>
          <w:b/>
          <w:bCs/>
          <w:sz w:val="28"/>
          <w:szCs w:val="28"/>
        </w:rPr>
        <w:t xml:space="preserve"> (AOP)</w:t>
      </w:r>
      <w:r w:rsidRPr="00A1246F">
        <w:rPr>
          <w:b/>
          <w:bCs/>
          <w:sz w:val="28"/>
          <w:szCs w:val="28"/>
        </w:rPr>
        <w:t xml:space="preserve"> </w:t>
      </w:r>
      <w:r w:rsidRPr="00A32129">
        <w:rPr>
          <w:sz w:val="28"/>
          <w:szCs w:val="28"/>
        </w:rPr>
        <w:t xml:space="preserve">is implemented </w:t>
      </w:r>
    </w:p>
    <w:p w14:paraId="7B6A0543" w14:textId="42F14C01" w:rsidR="00B17D91" w:rsidRPr="00A32129" w:rsidRDefault="00B17D91" w:rsidP="00B17D91">
      <w:pPr>
        <w:pStyle w:val="Default"/>
        <w:spacing w:after="44"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Pr="00A32129">
        <w:rPr>
          <w:sz w:val="28"/>
          <w:szCs w:val="28"/>
        </w:rPr>
        <w:t xml:space="preserve">How hibernate handles the mapping of objects to database tables </w:t>
      </w:r>
    </w:p>
    <w:p w14:paraId="020063F4" w14:textId="331332E8" w:rsidR="00E0303A" w:rsidRPr="00A32129" w:rsidRDefault="00B17D91" w:rsidP="00B17D91">
      <w:pPr>
        <w:pStyle w:val="Default"/>
        <w:spacing w:after="44"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A1246F" w:rsidRPr="00A32129">
        <w:rPr>
          <w:sz w:val="28"/>
          <w:szCs w:val="28"/>
        </w:rPr>
        <w:t>How the security systems</w:t>
      </w:r>
      <w:r w:rsidR="00A1246F">
        <w:rPr>
          <w:sz w:val="28"/>
          <w:szCs w:val="28"/>
        </w:rPr>
        <w:t xml:space="preserve"> </w:t>
      </w:r>
      <w:r w:rsidR="00015D04">
        <w:rPr>
          <w:sz w:val="28"/>
          <w:szCs w:val="28"/>
        </w:rPr>
        <w:t>(</w:t>
      </w:r>
      <w:r w:rsidR="00A1246F" w:rsidRPr="00A1246F">
        <w:rPr>
          <w:sz w:val="28"/>
          <w:szCs w:val="28"/>
        </w:rPr>
        <w:t>Authentication</w:t>
      </w:r>
      <w:r w:rsidR="00A1246F">
        <w:rPr>
          <w:sz w:val="28"/>
          <w:szCs w:val="28"/>
        </w:rPr>
        <w:t>)</w:t>
      </w:r>
      <w:r w:rsidR="00015D04">
        <w:rPr>
          <w:sz w:val="28"/>
          <w:szCs w:val="28"/>
        </w:rPr>
        <w:t xml:space="preserve"> </w:t>
      </w:r>
      <w:proofErr w:type="gramStart"/>
      <w:r w:rsidR="00A1246F">
        <w:rPr>
          <w:sz w:val="28"/>
          <w:szCs w:val="28"/>
        </w:rPr>
        <w:t>w</w:t>
      </w:r>
      <w:r w:rsidR="00A1246F" w:rsidRPr="00A32129">
        <w:rPr>
          <w:sz w:val="28"/>
          <w:szCs w:val="28"/>
        </w:rPr>
        <w:t>ork</w:t>
      </w:r>
      <w:r w:rsidR="00A1246F">
        <w:rPr>
          <w:sz w:val="28"/>
          <w:szCs w:val="28"/>
        </w:rPr>
        <w:t>.</w:t>
      </w:r>
      <w:proofErr w:type="gramEnd"/>
    </w:p>
    <w:p w14:paraId="04963E06" w14:textId="15453C37" w:rsidR="00E0303A" w:rsidRPr="00A32129" w:rsidRDefault="00B17D91" w:rsidP="00B17D91">
      <w:pPr>
        <w:pStyle w:val="Default"/>
        <w:spacing w:after="44"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E0303A" w:rsidRPr="00A32129">
        <w:rPr>
          <w:sz w:val="28"/>
          <w:szCs w:val="28"/>
        </w:rPr>
        <w:t xml:space="preserve">How the </w:t>
      </w:r>
      <w:r w:rsidRPr="00A1246F">
        <w:rPr>
          <w:b/>
          <w:bCs/>
          <w:sz w:val="28"/>
          <w:szCs w:val="28"/>
        </w:rPr>
        <w:t>Group Validation</w:t>
      </w:r>
      <w:r>
        <w:rPr>
          <w:sz w:val="28"/>
          <w:szCs w:val="28"/>
        </w:rPr>
        <w:t xml:space="preserve"> </w:t>
      </w:r>
      <w:r w:rsidR="00E0303A" w:rsidRPr="00A32129">
        <w:rPr>
          <w:sz w:val="28"/>
          <w:szCs w:val="28"/>
        </w:rPr>
        <w:t xml:space="preserve">works </w:t>
      </w:r>
    </w:p>
    <w:p w14:paraId="12D62B1F" w14:textId="0C2081BC" w:rsidR="00E0303A" w:rsidRPr="00A32129" w:rsidRDefault="00B17D91" w:rsidP="00B17D91">
      <w:pPr>
        <w:pStyle w:val="Default"/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E0303A" w:rsidRPr="00A32129">
        <w:rPr>
          <w:sz w:val="28"/>
          <w:szCs w:val="28"/>
        </w:rPr>
        <w:t>N tier model architecture</w:t>
      </w:r>
    </w:p>
    <w:p w14:paraId="63DACD15" w14:textId="77777777" w:rsidR="007A4C3E" w:rsidRPr="00A32129" w:rsidRDefault="007A4C3E" w:rsidP="00A32129">
      <w:pPr>
        <w:pStyle w:val="BodyText"/>
        <w:spacing w:line="360" w:lineRule="auto"/>
        <w:rPr>
          <w:sz w:val="28"/>
          <w:szCs w:val="28"/>
        </w:rPr>
      </w:pPr>
    </w:p>
    <w:p w14:paraId="6D2B08E7" w14:textId="1908C6BD" w:rsidR="00E0303A" w:rsidRPr="00310791" w:rsidRDefault="00E0303A" w:rsidP="002D624B">
      <w:pPr>
        <w:pStyle w:val="Heading1"/>
        <w:rPr>
          <w:rFonts w:ascii="Times New Roman" w:hAnsi="Times New Roman"/>
          <w:sz w:val="32"/>
          <w:szCs w:val="32"/>
        </w:rPr>
      </w:pPr>
      <w:bookmarkStart w:id="11" w:name="_Toc533030166"/>
      <w:r w:rsidRPr="00310791">
        <w:rPr>
          <w:rFonts w:ascii="Times New Roman" w:hAnsi="Times New Roman"/>
          <w:sz w:val="32"/>
          <w:szCs w:val="32"/>
        </w:rPr>
        <w:lastRenderedPageBreak/>
        <w:t>Technologies used</w:t>
      </w:r>
      <w:bookmarkEnd w:id="11"/>
      <w:r w:rsidRPr="00310791">
        <w:rPr>
          <w:rFonts w:ascii="Times New Roman" w:hAnsi="Times New Roman"/>
          <w:sz w:val="32"/>
          <w:szCs w:val="32"/>
        </w:rPr>
        <w:t xml:space="preserve"> </w:t>
      </w:r>
    </w:p>
    <w:p w14:paraId="00BCEFA5" w14:textId="6B423C25" w:rsidR="002D624B" w:rsidRDefault="002D624B" w:rsidP="002D624B"/>
    <w:p w14:paraId="670A41EA" w14:textId="77777777" w:rsidR="002D624B" w:rsidRPr="002D624B" w:rsidRDefault="002D624B" w:rsidP="002D624B"/>
    <w:p w14:paraId="27017650" w14:textId="77777777" w:rsidR="00E0303A" w:rsidRPr="00A32129" w:rsidRDefault="00E0303A" w:rsidP="00A32129">
      <w:pPr>
        <w:pStyle w:val="Default"/>
        <w:spacing w:line="360" w:lineRule="auto"/>
        <w:rPr>
          <w:sz w:val="28"/>
          <w:szCs w:val="28"/>
        </w:rPr>
      </w:pPr>
      <w:r w:rsidRPr="00A32129">
        <w:rPr>
          <w:sz w:val="28"/>
          <w:szCs w:val="28"/>
        </w:rPr>
        <w:t xml:space="preserve">To achieve the mentioned </w:t>
      </w:r>
      <w:r w:rsidR="00944E31" w:rsidRPr="00A32129">
        <w:rPr>
          <w:sz w:val="28"/>
          <w:szCs w:val="28"/>
        </w:rPr>
        <w:t>functionality,</w:t>
      </w:r>
      <w:r w:rsidRPr="00A32129">
        <w:rPr>
          <w:sz w:val="28"/>
          <w:szCs w:val="28"/>
        </w:rPr>
        <w:t xml:space="preserve"> we applied technologies such as </w:t>
      </w:r>
    </w:p>
    <w:p w14:paraId="7E24A038" w14:textId="1AFCB7C9" w:rsidR="00E0303A" w:rsidRPr="00A32129" w:rsidRDefault="000459F4" w:rsidP="000459F4">
      <w:pPr>
        <w:pStyle w:val="Default"/>
        <w:spacing w:after="44" w:line="360" w:lineRule="auto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E0303A" w:rsidRPr="00A32129">
        <w:rPr>
          <w:sz w:val="28"/>
          <w:szCs w:val="28"/>
        </w:rPr>
        <w:t>Spring REST web service:</w:t>
      </w:r>
      <w:r w:rsidR="00F0623C" w:rsidRPr="00A32129">
        <w:rPr>
          <w:sz w:val="28"/>
          <w:szCs w:val="28"/>
        </w:rPr>
        <w:t xml:space="preserve"> </w:t>
      </w:r>
      <w:r w:rsidR="00944E31" w:rsidRPr="00A32129">
        <w:rPr>
          <w:sz w:val="28"/>
          <w:szCs w:val="28"/>
        </w:rPr>
        <w:t xml:space="preserve">in </w:t>
      </w:r>
      <w:r>
        <w:rPr>
          <w:sz w:val="28"/>
          <w:szCs w:val="28"/>
        </w:rPr>
        <w:t xml:space="preserve">Leave </w:t>
      </w:r>
      <w:r w:rsidR="00F0623C" w:rsidRPr="00A32129">
        <w:rPr>
          <w:sz w:val="28"/>
          <w:szCs w:val="28"/>
        </w:rPr>
        <w:t>Rest Server</w:t>
      </w:r>
      <w:r w:rsidR="00E0303A" w:rsidRPr="00A32129">
        <w:rPr>
          <w:sz w:val="28"/>
          <w:szCs w:val="28"/>
        </w:rPr>
        <w:t xml:space="preserve"> </w:t>
      </w:r>
    </w:p>
    <w:p w14:paraId="5E237748" w14:textId="47C77196" w:rsidR="00E0303A" w:rsidRPr="00A32129" w:rsidRDefault="000459F4" w:rsidP="000459F4">
      <w:pPr>
        <w:pStyle w:val="Default"/>
        <w:spacing w:after="44" w:line="360" w:lineRule="auto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E0303A" w:rsidRPr="00A32129">
        <w:rPr>
          <w:sz w:val="28"/>
          <w:szCs w:val="28"/>
        </w:rPr>
        <w:t xml:space="preserve">Spring REST web service </w:t>
      </w:r>
      <w:r w:rsidR="00F0623C" w:rsidRPr="00A32129">
        <w:rPr>
          <w:sz w:val="28"/>
          <w:szCs w:val="28"/>
        </w:rPr>
        <w:t>Rest Template</w:t>
      </w:r>
      <w:r w:rsidR="00E0303A" w:rsidRPr="00A32129">
        <w:rPr>
          <w:sz w:val="28"/>
          <w:szCs w:val="28"/>
        </w:rPr>
        <w:t xml:space="preserve"> client: in </w:t>
      </w:r>
      <w:r>
        <w:rPr>
          <w:sz w:val="28"/>
          <w:szCs w:val="28"/>
        </w:rPr>
        <w:t xml:space="preserve">Leave </w:t>
      </w:r>
      <w:r w:rsidR="00F0623C" w:rsidRPr="00A32129">
        <w:rPr>
          <w:sz w:val="28"/>
          <w:szCs w:val="28"/>
        </w:rPr>
        <w:t>Rest Client</w:t>
      </w:r>
    </w:p>
    <w:p w14:paraId="11A3F793" w14:textId="0B162726" w:rsidR="00F0623C" w:rsidRPr="00A32129" w:rsidRDefault="000459F4" w:rsidP="000459F4">
      <w:pPr>
        <w:pStyle w:val="Default"/>
        <w:spacing w:after="44" w:line="360" w:lineRule="auto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F0623C" w:rsidRPr="00A32129">
        <w:rPr>
          <w:sz w:val="28"/>
          <w:szCs w:val="28"/>
        </w:rPr>
        <w:t>Spring MVC in</w:t>
      </w:r>
      <w:r w:rsidR="00A1246F">
        <w:rPr>
          <w:sz w:val="28"/>
          <w:szCs w:val="28"/>
        </w:rPr>
        <w:t xml:space="preserve"> Leave </w:t>
      </w:r>
      <w:r w:rsidR="00F0623C" w:rsidRPr="00A32129">
        <w:rPr>
          <w:sz w:val="28"/>
          <w:szCs w:val="28"/>
        </w:rPr>
        <w:t>Rest Client to handle interaction with System user</w:t>
      </w:r>
    </w:p>
    <w:p w14:paraId="5A5D83E3" w14:textId="51E023C1" w:rsidR="00F0623C" w:rsidRPr="00A32129" w:rsidRDefault="000459F4" w:rsidP="000459F4">
      <w:pPr>
        <w:pStyle w:val="Default"/>
        <w:spacing w:after="44" w:line="360" w:lineRule="auto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E0303A" w:rsidRPr="00A32129">
        <w:rPr>
          <w:sz w:val="28"/>
          <w:szCs w:val="28"/>
        </w:rPr>
        <w:t xml:space="preserve">Hibernate Mapping: </w:t>
      </w:r>
      <w:r w:rsidR="00F0623C" w:rsidRPr="00A32129">
        <w:rPr>
          <w:sz w:val="28"/>
          <w:szCs w:val="28"/>
        </w:rPr>
        <w:t xml:space="preserve">in </w:t>
      </w:r>
      <w:r w:rsidR="00A1246F">
        <w:rPr>
          <w:sz w:val="28"/>
          <w:szCs w:val="28"/>
        </w:rPr>
        <w:t xml:space="preserve">Leave </w:t>
      </w:r>
      <w:r w:rsidR="00F0623C" w:rsidRPr="00A32129">
        <w:rPr>
          <w:sz w:val="28"/>
          <w:szCs w:val="28"/>
        </w:rPr>
        <w:t>Rest</w:t>
      </w:r>
      <w:r w:rsidR="00A1246F">
        <w:rPr>
          <w:sz w:val="28"/>
          <w:szCs w:val="28"/>
        </w:rPr>
        <w:t xml:space="preserve"> </w:t>
      </w:r>
      <w:r w:rsidR="00F0623C" w:rsidRPr="00A32129">
        <w:rPr>
          <w:sz w:val="28"/>
          <w:szCs w:val="28"/>
        </w:rPr>
        <w:t>Server, Dao Layer</w:t>
      </w:r>
    </w:p>
    <w:p w14:paraId="5099923A" w14:textId="0BA5375E" w:rsidR="00F0623C" w:rsidRPr="00A32129" w:rsidRDefault="000459F4" w:rsidP="000459F4">
      <w:pPr>
        <w:pStyle w:val="Default"/>
        <w:spacing w:after="44" w:line="360" w:lineRule="auto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F0623C" w:rsidRPr="00A32129">
        <w:rPr>
          <w:sz w:val="28"/>
          <w:szCs w:val="28"/>
        </w:rPr>
        <w:t>A</w:t>
      </w:r>
      <w:r w:rsidR="00A1246F">
        <w:rPr>
          <w:sz w:val="28"/>
          <w:szCs w:val="28"/>
        </w:rPr>
        <w:t xml:space="preserve">MQP </w:t>
      </w:r>
      <w:r w:rsidR="00F0623C" w:rsidRPr="00A32129">
        <w:rPr>
          <w:sz w:val="28"/>
          <w:szCs w:val="28"/>
        </w:rPr>
        <w:t xml:space="preserve">messaging System </w:t>
      </w:r>
      <w:r w:rsidR="00944E31" w:rsidRPr="00A32129">
        <w:rPr>
          <w:sz w:val="28"/>
          <w:szCs w:val="28"/>
        </w:rPr>
        <w:t>for in-service communication</w:t>
      </w:r>
    </w:p>
    <w:p w14:paraId="2E8B9117" w14:textId="17F45E2D" w:rsidR="00E0303A" w:rsidRPr="00A32129" w:rsidRDefault="000459F4" w:rsidP="000459F4">
      <w:pPr>
        <w:pStyle w:val="Default"/>
        <w:spacing w:after="44" w:line="360" w:lineRule="auto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E0303A" w:rsidRPr="00A32129">
        <w:rPr>
          <w:sz w:val="28"/>
          <w:szCs w:val="28"/>
        </w:rPr>
        <w:t xml:space="preserve">Spring Enterprise Integration is </w:t>
      </w:r>
      <w:r w:rsidR="00F0623C" w:rsidRPr="00A32129">
        <w:rPr>
          <w:sz w:val="28"/>
          <w:szCs w:val="28"/>
        </w:rPr>
        <w:t>integrated with Speed Service Application to handle Integration, Transformation and Filtering</w:t>
      </w:r>
    </w:p>
    <w:p w14:paraId="3B49E6EA" w14:textId="2E9C8772" w:rsidR="00E0303A" w:rsidRPr="00A32129" w:rsidRDefault="000459F4" w:rsidP="000459F4">
      <w:pPr>
        <w:pStyle w:val="Default"/>
        <w:spacing w:after="44" w:line="360" w:lineRule="auto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E0303A" w:rsidRPr="00A32129">
        <w:rPr>
          <w:sz w:val="28"/>
          <w:szCs w:val="28"/>
        </w:rPr>
        <w:t xml:space="preserve">AOP used </w:t>
      </w:r>
      <w:r w:rsidR="00B606AE" w:rsidRPr="00A32129">
        <w:rPr>
          <w:sz w:val="28"/>
          <w:szCs w:val="28"/>
        </w:rPr>
        <w:t>in Speed Service App</w:t>
      </w:r>
      <w:r w:rsidR="00E0303A" w:rsidRPr="00A32129">
        <w:rPr>
          <w:sz w:val="28"/>
          <w:szCs w:val="28"/>
        </w:rPr>
        <w:t xml:space="preserve"> </w:t>
      </w:r>
      <w:r w:rsidR="00F0623C" w:rsidRPr="00A32129">
        <w:rPr>
          <w:sz w:val="28"/>
          <w:szCs w:val="28"/>
        </w:rPr>
        <w:t>for Logging</w:t>
      </w:r>
      <w:r w:rsidR="00A1246F">
        <w:rPr>
          <w:sz w:val="28"/>
          <w:szCs w:val="28"/>
        </w:rPr>
        <w:t>.</w:t>
      </w:r>
    </w:p>
    <w:p w14:paraId="1D2C6465" w14:textId="5B964E89" w:rsidR="00E0303A" w:rsidRPr="00A32129" w:rsidRDefault="000459F4" w:rsidP="000459F4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J</w:t>
      </w:r>
      <w:r w:rsidR="00B606AE" w:rsidRPr="00A32129">
        <w:rPr>
          <w:sz w:val="28"/>
          <w:szCs w:val="28"/>
        </w:rPr>
        <w:t xml:space="preserve">ava Mail used to send </w:t>
      </w:r>
      <w:r w:rsidR="00A1246F">
        <w:rPr>
          <w:sz w:val="28"/>
          <w:szCs w:val="28"/>
        </w:rPr>
        <w:t>leave request</w:t>
      </w:r>
      <w:r w:rsidR="00B606AE" w:rsidRPr="00A32129">
        <w:rPr>
          <w:sz w:val="28"/>
          <w:szCs w:val="28"/>
        </w:rPr>
        <w:t xml:space="preserve"> to </w:t>
      </w:r>
      <w:r w:rsidR="00A1246F">
        <w:rPr>
          <w:sz w:val="28"/>
          <w:szCs w:val="28"/>
        </w:rPr>
        <w:t>manager.</w:t>
      </w:r>
    </w:p>
    <w:p w14:paraId="4B1431CF" w14:textId="77777777" w:rsidR="00E0303A" w:rsidRPr="00A32129" w:rsidRDefault="00E0303A" w:rsidP="00A32129">
      <w:pPr>
        <w:pStyle w:val="BodyText"/>
        <w:spacing w:line="360" w:lineRule="auto"/>
        <w:rPr>
          <w:sz w:val="28"/>
          <w:szCs w:val="28"/>
        </w:rPr>
      </w:pPr>
    </w:p>
    <w:p w14:paraId="60C7B81A" w14:textId="77777777" w:rsidR="00E0303A" w:rsidRPr="00A32129" w:rsidRDefault="00E0303A" w:rsidP="00A32129">
      <w:pPr>
        <w:pStyle w:val="BodyText"/>
        <w:spacing w:line="360" w:lineRule="auto"/>
        <w:rPr>
          <w:sz w:val="28"/>
          <w:szCs w:val="28"/>
        </w:rPr>
      </w:pPr>
    </w:p>
    <w:p w14:paraId="68EE987B" w14:textId="77777777" w:rsidR="00E0303A" w:rsidRPr="00A32129" w:rsidRDefault="00E0303A" w:rsidP="00A32129">
      <w:pPr>
        <w:pStyle w:val="BodyText"/>
        <w:spacing w:line="360" w:lineRule="auto"/>
        <w:rPr>
          <w:sz w:val="28"/>
          <w:szCs w:val="28"/>
        </w:rPr>
      </w:pPr>
    </w:p>
    <w:p w14:paraId="245C9B20" w14:textId="5BFA8368" w:rsidR="00E0303A" w:rsidRDefault="00E0303A" w:rsidP="00A32129">
      <w:pPr>
        <w:pStyle w:val="BodyText"/>
        <w:spacing w:line="360" w:lineRule="auto"/>
        <w:rPr>
          <w:sz w:val="28"/>
          <w:szCs w:val="28"/>
        </w:rPr>
      </w:pPr>
    </w:p>
    <w:p w14:paraId="34901263" w14:textId="161E1F22" w:rsidR="007A4C3E" w:rsidRDefault="007A4C3E" w:rsidP="00A32129">
      <w:pPr>
        <w:pStyle w:val="BodyText"/>
        <w:spacing w:line="360" w:lineRule="auto"/>
        <w:rPr>
          <w:sz w:val="28"/>
          <w:szCs w:val="28"/>
        </w:rPr>
      </w:pPr>
    </w:p>
    <w:p w14:paraId="1C9D138D" w14:textId="513EB345" w:rsidR="007A4C3E" w:rsidRDefault="007A4C3E" w:rsidP="00A32129">
      <w:pPr>
        <w:pStyle w:val="BodyText"/>
        <w:spacing w:line="360" w:lineRule="auto"/>
        <w:rPr>
          <w:sz w:val="28"/>
          <w:szCs w:val="28"/>
        </w:rPr>
      </w:pPr>
    </w:p>
    <w:p w14:paraId="6D703BE0" w14:textId="05B5EA1A" w:rsidR="002258BC" w:rsidRDefault="002258BC" w:rsidP="00A32129">
      <w:pPr>
        <w:pStyle w:val="BodyText"/>
        <w:spacing w:line="360" w:lineRule="auto"/>
        <w:rPr>
          <w:sz w:val="28"/>
          <w:szCs w:val="28"/>
        </w:rPr>
      </w:pPr>
    </w:p>
    <w:p w14:paraId="2EE2A650" w14:textId="6B5B5284" w:rsidR="002258BC" w:rsidRDefault="002258BC" w:rsidP="00A32129">
      <w:pPr>
        <w:pStyle w:val="BodyText"/>
        <w:spacing w:line="360" w:lineRule="auto"/>
        <w:rPr>
          <w:sz w:val="28"/>
          <w:szCs w:val="28"/>
        </w:rPr>
      </w:pPr>
    </w:p>
    <w:p w14:paraId="2979705D" w14:textId="32D87488" w:rsidR="00BD1236" w:rsidRDefault="00BD1236" w:rsidP="00A32129">
      <w:pPr>
        <w:pStyle w:val="BodyText"/>
        <w:spacing w:line="360" w:lineRule="auto"/>
        <w:rPr>
          <w:sz w:val="28"/>
          <w:szCs w:val="28"/>
        </w:rPr>
      </w:pPr>
    </w:p>
    <w:p w14:paraId="34FB4998" w14:textId="77777777" w:rsidR="00BD1236" w:rsidRDefault="00BD1236" w:rsidP="00A32129">
      <w:pPr>
        <w:pStyle w:val="BodyText"/>
        <w:spacing w:line="360" w:lineRule="auto"/>
        <w:rPr>
          <w:sz w:val="28"/>
          <w:szCs w:val="28"/>
        </w:rPr>
      </w:pPr>
    </w:p>
    <w:p w14:paraId="1E034B8E" w14:textId="7F764107" w:rsidR="002258BC" w:rsidRDefault="002258BC" w:rsidP="00A32129">
      <w:pPr>
        <w:pStyle w:val="BodyText"/>
        <w:spacing w:line="360" w:lineRule="auto"/>
        <w:rPr>
          <w:sz w:val="28"/>
          <w:szCs w:val="28"/>
        </w:rPr>
      </w:pPr>
    </w:p>
    <w:p w14:paraId="76A99D74" w14:textId="13B6C48A" w:rsidR="002258BC" w:rsidRDefault="002258BC" w:rsidP="00A32129">
      <w:pPr>
        <w:pStyle w:val="BodyText"/>
        <w:spacing w:line="360" w:lineRule="auto"/>
        <w:rPr>
          <w:sz w:val="28"/>
          <w:szCs w:val="28"/>
        </w:rPr>
      </w:pPr>
    </w:p>
    <w:p w14:paraId="1897C471" w14:textId="54587567" w:rsidR="007A4C3E" w:rsidRPr="00310791" w:rsidRDefault="00AB1AA8" w:rsidP="00AB1AA8">
      <w:pPr>
        <w:pStyle w:val="Heading1"/>
        <w:rPr>
          <w:rFonts w:ascii="Times New Roman" w:hAnsi="Times New Roman"/>
          <w:sz w:val="32"/>
          <w:szCs w:val="32"/>
        </w:rPr>
      </w:pPr>
      <w:r w:rsidRPr="00310791">
        <w:rPr>
          <w:rFonts w:ascii="Times New Roman" w:hAnsi="Times New Roman"/>
          <w:sz w:val="32"/>
          <w:szCs w:val="32"/>
        </w:rPr>
        <w:lastRenderedPageBreak/>
        <w:t>Software A</w:t>
      </w:r>
      <w:r w:rsidR="00BD1236" w:rsidRPr="00310791">
        <w:rPr>
          <w:rFonts w:ascii="Times New Roman" w:hAnsi="Times New Roman"/>
          <w:sz w:val="32"/>
          <w:szCs w:val="32"/>
        </w:rPr>
        <w:t>rchitecture</w:t>
      </w:r>
    </w:p>
    <w:p w14:paraId="7A023D8A" w14:textId="42FFC8F3" w:rsidR="00967B9D" w:rsidRDefault="00967B9D" w:rsidP="00967B9D"/>
    <w:p w14:paraId="69CCE8D1" w14:textId="750C9242" w:rsidR="00967B9D" w:rsidRDefault="00967B9D" w:rsidP="00967B9D"/>
    <w:p w14:paraId="5E490A57" w14:textId="63DCBE97" w:rsidR="00967B9D" w:rsidRDefault="00967B9D" w:rsidP="00967B9D"/>
    <w:p w14:paraId="39EE7EAA" w14:textId="04DD1EE2" w:rsidR="00967B9D" w:rsidRDefault="00967B9D" w:rsidP="00967B9D"/>
    <w:p w14:paraId="3B5800DB" w14:textId="64D3713B" w:rsidR="00967B9D" w:rsidRDefault="00BD1236" w:rsidP="00967B9D">
      <w:r>
        <w:rPr>
          <w:noProof/>
        </w:rPr>
        <w:drawing>
          <wp:anchor distT="0" distB="0" distL="114300" distR="114300" simplePos="0" relativeHeight="251670528" behindDoc="0" locked="0" layoutInCell="1" allowOverlap="1" wp14:anchorId="316BC92C" wp14:editId="688B1ADD">
            <wp:simplePos x="0" y="0"/>
            <wp:positionH relativeFrom="column">
              <wp:posOffset>-564554</wp:posOffset>
            </wp:positionH>
            <wp:positionV relativeFrom="paragraph">
              <wp:posOffset>185115</wp:posOffset>
            </wp:positionV>
            <wp:extent cx="6753622" cy="561340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ftwa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22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54201" w14:textId="2FA1AD92" w:rsidR="00967B9D" w:rsidRDefault="00967B9D" w:rsidP="00967B9D"/>
    <w:p w14:paraId="20CF379E" w14:textId="551A1639" w:rsidR="00967B9D" w:rsidRDefault="00967B9D" w:rsidP="00967B9D"/>
    <w:p w14:paraId="27DDD06D" w14:textId="6F49D51E" w:rsidR="00967B9D" w:rsidRDefault="00967B9D" w:rsidP="00967B9D"/>
    <w:p w14:paraId="04007BB3" w14:textId="58D92377" w:rsidR="00967B9D" w:rsidRDefault="00967B9D" w:rsidP="00967B9D"/>
    <w:p w14:paraId="1936770F" w14:textId="3ED5B2E0" w:rsidR="00967B9D" w:rsidRDefault="00967B9D" w:rsidP="00967B9D"/>
    <w:p w14:paraId="717676C9" w14:textId="09D8EA6D" w:rsidR="00967B9D" w:rsidRDefault="00967B9D" w:rsidP="00967B9D"/>
    <w:p w14:paraId="7374DCBB" w14:textId="455EDE96" w:rsidR="00967B9D" w:rsidRDefault="00967B9D" w:rsidP="00967B9D"/>
    <w:p w14:paraId="1E32BB42" w14:textId="3EC636A0" w:rsidR="00967B9D" w:rsidRDefault="00967B9D" w:rsidP="00967B9D"/>
    <w:p w14:paraId="7EABDEC3" w14:textId="228DDA53" w:rsidR="00967B9D" w:rsidRDefault="00967B9D" w:rsidP="00967B9D"/>
    <w:p w14:paraId="36FD62D1" w14:textId="31C4BC66" w:rsidR="00967B9D" w:rsidRDefault="00967B9D" w:rsidP="00967B9D"/>
    <w:p w14:paraId="637C720A" w14:textId="382FD36F" w:rsidR="00967B9D" w:rsidRDefault="00967B9D" w:rsidP="00967B9D"/>
    <w:p w14:paraId="1DCF0F16" w14:textId="2B827697" w:rsidR="00967B9D" w:rsidRDefault="00967B9D" w:rsidP="00967B9D"/>
    <w:p w14:paraId="470C5027" w14:textId="5EB74D3B" w:rsidR="00967B9D" w:rsidRDefault="00967B9D" w:rsidP="00967B9D"/>
    <w:p w14:paraId="47747319" w14:textId="59704FF6" w:rsidR="00967B9D" w:rsidRDefault="00967B9D" w:rsidP="00967B9D"/>
    <w:p w14:paraId="44B86DF4" w14:textId="725EFE75" w:rsidR="00967B9D" w:rsidRDefault="00967B9D" w:rsidP="00967B9D"/>
    <w:p w14:paraId="4154C005" w14:textId="6B5760D9" w:rsidR="00967B9D" w:rsidRDefault="00967B9D" w:rsidP="00967B9D"/>
    <w:p w14:paraId="122B474A" w14:textId="08BBFD1E" w:rsidR="00967B9D" w:rsidRDefault="00967B9D" w:rsidP="00967B9D"/>
    <w:p w14:paraId="2F090F17" w14:textId="0994B010" w:rsidR="00967B9D" w:rsidRDefault="00967B9D" w:rsidP="00967B9D"/>
    <w:p w14:paraId="28330CF6" w14:textId="49850738" w:rsidR="00967B9D" w:rsidRDefault="00967B9D" w:rsidP="00967B9D"/>
    <w:p w14:paraId="0F72BE9F" w14:textId="7D96FCE0" w:rsidR="00967B9D" w:rsidRDefault="00967B9D" w:rsidP="00967B9D"/>
    <w:p w14:paraId="7DC4E330" w14:textId="054CB4EF" w:rsidR="00967B9D" w:rsidRDefault="00967B9D" w:rsidP="00967B9D"/>
    <w:p w14:paraId="6AC5D81D" w14:textId="4300BF94" w:rsidR="00967B9D" w:rsidRDefault="00967B9D" w:rsidP="00967B9D"/>
    <w:p w14:paraId="0EC2721A" w14:textId="54A0010C" w:rsidR="00967B9D" w:rsidRDefault="00967B9D" w:rsidP="00967B9D"/>
    <w:p w14:paraId="19550CA4" w14:textId="4FA779D5" w:rsidR="00967B9D" w:rsidRDefault="00967B9D" w:rsidP="00967B9D"/>
    <w:p w14:paraId="25A5D524" w14:textId="7AF83A22" w:rsidR="00967B9D" w:rsidRDefault="00967B9D" w:rsidP="00967B9D"/>
    <w:p w14:paraId="0E1250B4" w14:textId="19E7B717" w:rsidR="00967B9D" w:rsidRDefault="00967B9D" w:rsidP="00967B9D"/>
    <w:p w14:paraId="1CBBABE5" w14:textId="79E67A8F" w:rsidR="00967B9D" w:rsidRDefault="00967B9D" w:rsidP="00967B9D"/>
    <w:p w14:paraId="270F2CEF" w14:textId="0C3B90A3" w:rsidR="00967B9D" w:rsidRDefault="00967B9D" w:rsidP="00967B9D"/>
    <w:p w14:paraId="64287F73" w14:textId="00AE4E80" w:rsidR="00967B9D" w:rsidRDefault="00967B9D" w:rsidP="00967B9D"/>
    <w:p w14:paraId="3A06314F" w14:textId="1A9E6F02" w:rsidR="00967B9D" w:rsidRDefault="00967B9D" w:rsidP="00967B9D"/>
    <w:p w14:paraId="4B154D5C" w14:textId="0B458DA7" w:rsidR="00967B9D" w:rsidRDefault="00967B9D" w:rsidP="00967B9D"/>
    <w:p w14:paraId="0658013C" w14:textId="79340BCC" w:rsidR="00967B9D" w:rsidRDefault="00967B9D" w:rsidP="00967B9D"/>
    <w:p w14:paraId="5CB5895E" w14:textId="3B63C985" w:rsidR="00967B9D" w:rsidRDefault="00967B9D" w:rsidP="00967B9D"/>
    <w:p w14:paraId="7E36BC25" w14:textId="14DCC690" w:rsidR="00967B9D" w:rsidRDefault="00967B9D" w:rsidP="00967B9D"/>
    <w:p w14:paraId="74BA442C" w14:textId="28D63F3A" w:rsidR="00967B9D" w:rsidRDefault="00967B9D" w:rsidP="00967B9D"/>
    <w:p w14:paraId="3E4455A2" w14:textId="5E95FF37" w:rsidR="00967B9D" w:rsidRDefault="00967B9D" w:rsidP="00967B9D"/>
    <w:p w14:paraId="3B6CD93E" w14:textId="59D6E774" w:rsidR="00967B9D" w:rsidRDefault="00967B9D" w:rsidP="00967B9D"/>
    <w:p w14:paraId="247A355E" w14:textId="7F5E2405" w:rsidR="00967B9D" w:rsidRDefault="00967B9D" w:rsidP="00967B9D"/>
    <w:p w14:paraId="5998E1F4" w14:textId="59213D82" w:rsidR="00967B9D" w:rsidRDefault="00967B9D" w:rsidP="00967B9D"/>
    <w:p w14:paraId="6B418555" w14:textId="4BA4F74D" w:rsidR="00967B9D" w:rsidRDefault="00967B9D" w:rsidP="00967B9D"/>
    <w:p w14:paraId="12B034B2" w14:textId="0CE23D7A" w:rsidR="00967B9D" w:rsidRDefault="00967B9D" w:rsidP="00967B9D"/>
    <w:p w14:paraId="5E5D1642" w14:textId="342BD0DF" w:rsidR="00967B9D" w:rsidRDefault="00967B9D" w:rsidP="00967B9D"/>
    <w:p w14:paraId="0FF8CE43" w14:textId="570D8C3F" w:rsidR="00967B9D" w:rsidRDefault="00967B9D" w:rsidP="00967B9D"/>
    <w:p w14:paraId="3DCA37A9" w14:textId="11C62205" w:rsidR="00967B9D" w:rsidRDefault="00967B9D" w:rsidP="00967B9D"/>
    <w:p w14:paraId="7913C233" w14:textId="060E1B10" w:rsidR="00967B9D" w:rsidRDefault="00967B9D" w:rsidP="00967B9D"/>
    <w:p w14:paraId="6630E417" w14:textId="26889E38" w:rsidR="00967B9D" w:rsidRDefault="00967B9D" w:rsidP="00967B9D"/>
    <w:p w14:paraId="622A8B61" w14:textId="1531FB8E" w:rsidR="00BD1236" w:rsidRDefault="00BD1236" w:rsidP="00967B9D"/>
    <w:p w14:paraId="00E946BB" w14:textId="77777777" w:rsidR="00AB1AA8" w:rsidRPr="00AB1AA8" w:rsidRDefault="00AB1AA8" w:rsidP="00AB1AA8"/>
    <w:p w14:paraId="1AF73B46" w14:textId="3CF3E051" w:rsidR="00B34921" w:rsidRPr="00310791" w:rsidRDefault="006774FB" w:rsidP="00A32129">
      <w:pPr>
        <w:pStyle w:val="Heading1"/>
        <w:widowControl/>
        <w:spacing w:line="360" w:lineRule="auto"/>
        <w:rPr>
          <w:rFonts w:ascii="Times New Roman" w:hAnsi="Times New Roman"/>
          <w:sz w:val="32"/>
          <w:szCs w:val="32"/>
        </w:rPr>
      </w:pPr>
      <w:bookmarkStart w:id="12" w:name="_Toc27473673"/>
      <w:bookmarkStart w:id="13" w:name="_Toc533030167"/>
      <w:bookmarkEnd w:id="10"/>
      <w:r w:rsidRPr="00310791">
        <w:rPr>
          <w:rFonts w:ascii="Times New Roman" w:hAnsi="Times New Roman"/>
          <w:sz w:val="32"/>
          <w:szCs w:val="32"/>
        </w:rPr>
        <w:lastRenderedPageBreak/>
        <w:t xml:space="preserve">Requirements - </w:t>
      </w:r>
      <w:r w:rsidR="00B34921" w:rsidRPr="00310791">
        <w:rPr>
          <w:rFonts w:ascii="Times New Roman" w:hAnsi="Times New Roman"/>
          <w:sz w:val="32"/>
          <w:szCs w:val="32"/>
        </w:rPr>
        <w:t xml:space="preserve">Use-Case </w:t>
      </w:r>
      <w:bookmarkEnd w:id="5"/>
      <w:bookmarkEnd w:id="12"/>
      <w:r w:rsidR="009A468F" w:rsidRPr="00310791">
        <w:rPr>
          <w:rFonts w:ascii="Times New Roman" w:hAnsi="Times New Roman"/>
          <w:sz w:val="32"/>
          <w:szCs w:val="32"/>
        </w:rPr>
        <w:t>– Usage Scenarios</w:t>
      </w:r>
      <w:bookmarkEnd w:id="13"/>
    </w:p>
    <w:p w14:paraId="72F16940" w14:textId="325FB6AF" w:rsidR="00A1246F" w:rsidRDefault="00A1246F" w:rsidP="00A1246F"/>
    <w:p w14:paraId="1CF029EC" w14:textId="44850E1D" w:rsidR="00A1246F" w:rsidRDefault="00A1246F" w:rsidP="00A1246F"/>
    <w:p w14:paraId="3F7B3E09" w14:textId="52074DF0" w:rsidR="00A1246F" w:rsidRPr="00A1246F" w:rsidRDefault="00BD1236" w:rsidP="00A1246F">
      <w:pPr>
        <w:ind w:left="72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4</w:t>
      </w:r>
      <w:r w:rsidR="00A1246F" w:rsidRPr="00A1246F">
        <w:rPr>
          <w:b/>
          <w:bCs/>
          <w:color w:val="0070C0"/>
          <w:sz w:val="28"/>
          <w:szCs w:val="28"/>
        </w:rPr>
        <w:t xml:space="preserve">.1 Use Case Diagram </w:t>
      </w:r>
    </w:p>
    <w:p w14:paraId="680A72F8" w14:textId="73E986E2" w:rsidR="00A1246F" w:rsidRDefault="00A1246F" w:rsidP="00A1246F">
      <w:pPr>
        <w:ind w:left="720"/>
      </w:pPr>
    </w:p>
    <w:p w14:paraId="60E8706E" w14:textId="502E0E31" w:rsidR="00A1246F" w:rsidRDefault="00A1246F" w:rsidP="00A1246F">
      <w:pPr>
        <w:ind w:left="720"/>
      </w:pPr>
    </w:p>
    <w:p w14:paraId="11E34CAA" w14:textId="16C15706" w:rsidR="00A1246F" w:rsidRPr="00A1246F" w:rsidRDefault="00A1246F" w:rsidP="00A1246F">
      <w:pPr>
        <w:ind w:left="720"/>
      </w:pPr>
      <w:r w:rsidRPr="00A1246F">
        <w:rPr>
          <w:noProof/>
        </w:rPr>
        <w:drawing>
          <wp:inline distT="0" distB="0" distL="0" distR="0" wp14:anchorId="1234339C" wp14:editId="4A59FC8F">
            <wp:extent cx="5943600" cy="6497320"/>
            <wp:effectExtent l="0" t="0" r="0" b="508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206734E-230B-B843-AD1F-8C4779E0EC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206734E-230B-B843-AD1F-8C4779E0EC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78DC" w14:textId="3B92755D" w:rsidR="007A4C3E" w:rsidRDefault="007A4C3E" w:rsidP="00A32129">
      <w:pPr>
        <w:spacing w:line="360" w:lineRule="auto"/>
        <w:ind w:left="720" w:firstLine="720"/>
        <w:rPr>
          <w:sz w:val="28"/>
          <w:szCs w:val="28"/>
        </w:rPr>
      </w:pPr>
    </w:p>
    <w:p w14:paraId="4A094CB7" w14:textId="77777777" w:rsidR="00BD1236" w:rsidRDefault="00BD1236" w:rsidP="00310791">
      <w:pPr>
        <w:spacing w:line="360" w:lineRule="auto"/>
        <w:rPr>
          <w:sz w:val="28"/>
          <w:szCs w:val="28"/>
        </w:rPr>
      </w:pPr>
    </w:p>
    <w:p w14:paraId="30ECDE1A" w14:textId="108D9882" w:rsidR="00A260F1" w:rsidRDefault="00310791" w:rsidP="007A4C3E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 w:rsidR="007A4C3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="007A4C3E">
        <w:rPr>
          <w:b/>
          <w:sz w:val="28"/>
          <w:szCs w:val="28"/>
        </w:rPr>
        <w:t>.</w:t>
      </w:r>
      <w:r w:rsidR="007A4C3E">
        <w:rPr>
          <w:b/>
          <w:sz w:val="28"/>
          <w:szCs w:val="28"/>
        </w:rPr>
        <w:tab/>
      </w:r>
      <w:r w:rsidR="00A97C84" w:rsidRPr="007A4C3E">
        <w:rPr>
          <w:b/>
          <w:sz w:val="28"/>
          <w:szCs w:val="28"/>
        </w:rPr>
        <w:t xml:space="preserve">Add </w:t>
      </w:r>
      <w:r w:rsidR="00BD1236">
        <w:rPr>
          <w:b/>
          <w:sz w:val="28"/>
          <w:szCs w:val="28"/>
        </w:rPr>
        <w:t xml:space="preserve">Member </w:t>
      </w:r>
      <w:r w:rsidR="00A97C84" w:rsidRPr="007A4C3E">
        <w:rPr>
          <w:b/>
          <w:sz w:val="28"/>
          <w:szCs w:val="28"/>
        </w:rPr>
        <w:t>Use Case</w:t>
      </w:r>
    </w:p>
    <w:p w14:paraId="23207DC8" w14:textId="77777777" w:rsidR="00310791" w:rsidRPr="007A4C3E" w:rsidRDefault="00310791" w:rsidP="007A4C3E">
      <w:pPr>
        <w:spacing w:line="360" w:lineRule="auto"/>
        <w:ind w:firstLine="720"/>
        <w:rPr>
          <w:b/>
          <w:i/>
          <w:color w:val="0000FF"/>
          <w:sz w:val="28"/>
          <w:szCs w:val="28"/>
        </w:rPr>
      </w:pPr>
    </w:p>
    <w:tbl>
      <w:tblPr>
        <w:tblW w:w="9550" w:type="dxa"/>
        <w:tblInd w:w="2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"/>
        <w:gridCol w:w="60"/>
        <w:gridCol w:w="1319"/>
        <w:gridCol w:w="30"/>
        <w:gridCol w:w="7282"/>
      </w:tblGrid>
      <w:tr w:rsidR="00D81C70" w:rsidRPr="00A32129" w14:paraId="13153BDA" w14:textId="77777777" w:rsidTr="00310791">
        <w:trPr>
          <w:trHeight w:val="223"/>
        </w:trPr>
        <w:tc>
          <w:tcPr>
            <w:tcW w:w="859" w:type="dxa"/>
            <w:tcBorders>
              <w:top w:val="single" w:sz="8" w:space="0" w:color="C0C0C0"/>
              <w:left w:val="single" w:sz="8" w:space="0" w:color="C0C0C0"/>
              <w:bottom w:val="single" w:sz="8" w:space="0" w:color="C0C0C0"/>
            </w:tcBorders>
            <w:shd w:val="clear" w:color="auto" w:fill="auto"/>
            <w:vAlign w:val="bottom"/>
          </w:tcPr>
          <w:p w14:paraId="1AAA360D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0" w:type="dxa"/>
            <w:tcBorders>
              <w:top w:val="single" w:sz="8" w:space="0" w:color="C0C0C0"/>
              <w:bottom w:val="single" w:sz="8" w:space="0" w:color="C0C0C0"/>
            </w:tcBorders>
            <w:shd w:val="clear" w:color="auto" w:fill="auto"/>
            <w:vAlign w:val="bottom"/>
          </w:tcPr>
          <w:p w14:paraId="0EE856C9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19" w:type="dxa"/>
            <w:tcBorders>
              <w:top w:val="single" w:sz="8" w:space="0" w:color="C0C0C0"/>
              <w:bottom w:val="single" w:sz="8" w:space="0" w:color="C0C0C0"/>
            </w:tcBorders>
            <w:shd w:val="clear" w:color="auto" w:fill="auto"/>
            <w:vAlign w:val="bottom"/>
          </w:tcPr>
          <w:p w14:paraId="02560A21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0" w:type="dxa"/>
            <w:tcBorders>
              <w:top w:val="single" w:sz="8" w:space="0" w:color="C0C0C0"/>
              <w:bottom w:val="single" w:sz="8" w:space="0" w:color="C0C0C0"/>
            </w:tcBorders>
            <w:shd w:val="clear" w:color="auto" w:fill="auto"/>
            <w:vAlign w:val="bottom"/>
          </w:tcPr>
          <w:p w14:paraId="39CF54CD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282" w:type="dxa"/>
            <w:tcBorders>
              <w:top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61F51AE2" w14:textId="77777777" w:rsidR="00D81C70" w:rsidRPr="00A32129" w:rsidRDefault="00D81C70" w:rsidP="00A32129">
            <w:pPr>
              <w:spacing w:line="360" w:lineRule="auto"/>
              <w:ind w:left="80"/>
              <w:rPr>
                <w:rFonts w:eastAsia="Arial"/>
                <w:b/>
                <w:sz w:val="28"/>
                <w:szCs w:val="28"/>
              </w:rPr>
            </w:pPr>
            <w:r w:rsidRPr="00A32129">
              <w:rPr>
                <w:rFonts w:eastAsia="Arial"/>
                <w:b/>
                <w:sz w:val="28"/>
                <w:szCs w:val="28"/>
              </w:rPr>
              <w:t>MAIN FLOW</w:t>
            </w:r>
          </w:p>
        </w:tc>
      </w:tr>
      <w:tr w:rsidR="00D81C70" w:rsidRPr="00A32129" w14:paraId="5D073BC1" w14:textId="77777777" w:rsidTr="00CB7CCF">
        <w:trPr>
          <w:trHeight w:val="272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30A5D551" w14:textId="77777777" w:rsidR="00D81C70" w:rsidRPr="00A32129" w:rsidRDefault="00D81C70" w:rsidP="00A32129">
            <w:pPr>
              <w:spacing w:line="360" w:lineRule="auto"/>
              <w:ind w:left="120"/>
              <w:rPr>
                <w:b/>
                <w:sz w:val="28"/>
                <w:szCs w:val="28"/>
              </w:rPr>
            </w:pPr>
            <w:r w:rsidRPr="00A32129">
              <w:rPr>
                <w:b/>
                <w:sz w:val="28"/>
                <w:szCs w:val="28"/>
              </w:rPr>
              <w:t>Step</w:t>
            </w: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64F543F7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9" w:type="dxa"/>
            <w:gridSpan w:val="2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303D35C5" w14:textId="77777777" w:rsidR="00D81C70" w:rsidRPr="00A32129" w:rsidRDefault="00D81C70" w:rsidP="00A32129">
            <w:pPr>
              <w:spacing w:line="360" w:lineRule="auto"/>
              <w:ind w:left="20"/>
              <w:rPr>
                <w:b/>
                <w:sz w:val="28"/>
                <w:szCs w:val="28"/>
              </w:rPr>
            </w:pPr>
            <w:r w:rsidRPr="00A32129">
              <w:rPr>
                <w:b/>
                <w:sz w:val="28"/>
                <w:szCs w:val="28"/>
              </w:rPr>
              <w:t>Action</w:t>
            </w:r>
          </w:p>
        </w:tc>
        <w:tc>
          <w:tcPr>
            <w:tcW w:w="7282" w:type="dxa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374494A4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D81C70" w:rsidRPr="00A32129" w14:paraId="75ACACD8" w14:textId="77777777" w:rsidTr="00CB7CCF">
        <w:trPr>
          <w:trHeight w:val="224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798C55B1" w14:textId="77777777" w:rsidR="00D81C70" w:rsidRPr="00A32129" w:rsidRDefault="00D81C70" w:rsidP="00A32129">
            <w:pPr>
              <w:spacing w:line="360" w:lineRule="auto"/>
              <w:ind w:left="48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1</w:t>
            </w: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17C06DCD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631" w:type="dxa"/>
            <w:gridSpan w:val="3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4C4106BF" w14:textId="06ED149C" w:rsidR="00D81C70" w:rsidRPr="00A32129" w:rsidRDefault="00C73709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manager adds member(employee)</w:t>
            </w:r>
          </w:p>
        </w:tc>
      </w:tr>
      <w:tr w:rsidR="00D81C70" w:rsidRPr="00A32129" w14:paraId="7D398D7B" w14:textId="77777777" w:rsidTr="00CB7CCF">
        <w:trPr>
          <w:trHeight w:val="226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7C6FC40A" w14:textId="77777777" w:rsidR="00D81C70" w:rsidRPr="00A32129" w:rsidRDefault="00D81C70" w:rsidP="00A32129">
            <w:pPr>
              <w:spacing w:line="360" w:lineRule="auto"/>
              <w:ind w:left="48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2</w:t>
            </w: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66C0B149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631" w:type="dxa"/>
            <w:gridSpan w:val="3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095E2EE4" w14:textId="04741849" w:rsidR="00D81C70" w:rsidRPr="00A32129" w:rsidRDefault="0041593E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Because it’s a protected resource our system will redirect user to</w:t>
            </w:r>
            <w:r w:rsidR="00C73709">
              <w:rPr>
                <w:sz w:val="28"/>
                <w:szCs w:val="28"/>
              </w:rPr>
              <w:t xml:space="preserve"> authorization </w:t>
            </w:r>
            <w:r w:rsidRPr="00A32129">
              <w:rPr>
                <w:sz w:val="28"/>
                <w:szCs w:val="28"/>
              </w:rPr>
              <w:t>login page</w:t>
            </w:r>
          </w:p>
        </w:tc>
      </w:tr>
      <w:tr w:rsidR="00D81C70" w:rsidRPr="00A32129" w14:paraId="1ADB9FB1" w14:textId="77777777" w:rsidTr="00CB7CCF">
        <w:trPr>
          <w:trHeight w:val="221"/>
        </w:trPr>
        <w:tc>
          <w:tcPr>
            <w:tcW w:w="859" w:type="dxa"/>
            <w:tcBorders>
              <w:left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23F5B1C7" w14:textId="77777777" w:rsidR="00D81C70" w:rsidRPr="00A32129" w:rsidRDefault="00D81C70" w:rsidP="00A32129">
            <w:pPr>
              <w:spacing w:line="360" w:lineRule="auto"/>
              <w:ind w:left="48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3</w:t>
            </w:r>
          </w:p>
        </w:tc>
        <w:tc>
          <w:tcPr>
            <w:tcW w:w="60" w:type="dxa"/>
            <w:shd w:val="clear" w:color="auto" w:fill="auto"/>
            <w:vAlign w:val="bottom"/>
          </w:tcPr>
          <w:p w14:paraId="23B1F025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631" w:type="dxa"/>
            <w:gridSpan w:val="3"/>
            <w:tcBorders>
              <w:right w:val="single" w:sz="8" w:space="0" w:color="C0C0C0"/>
            </w:tcBorders>
            <w:shd w:val="clear" w:color="auto" w:fill="auto"/>
            <w:vAlign w:val="bottom"/>
          </w:tcPr>
          <w:p w14:paraId="7C566E8A" w14:textId="03EBCC2D" w:rsidR="00D81C70" w:rsidRPr="00A32129" w:rsidRDefault="0041593E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The user</w:t>
            </w:r>
            <w:r w:rsidR="00C73709">
              <w:rPr>
                <w:sz w:val="28"/>
                <w:szCs w:val="28"/>
              </w:rPr>
              <w:t>(employee)</w:t>
            </w:r>
            <w:r w:rsidRPr="00A32129">
              <w:rPr>
                <w:sz w:val="28"/>
                <w:szCs w:val="28"/>
              </w:rPr>
              <w:t xml:space="preserve"> will enter </w:t>
            </w:r>
            <w:r w:rsidR="00C73709">
              <w:rPr>
                <w:sz w:val="28"/>
                <w:szCs w:val="28"/>
              </w:rPr>
              <w:t>their</w:t>
            </w:r>
            <w:r w:rsidRPr="00A32129">
              <w:rPr>
                <w:sz w:val="28"/>
                <w:szCs w:val="28"/>
              </w:rPr>
              <w:t xml:space="preserve"> credentials</w:t>
            </w:r>
          </w:p>
        </w:tc>
      </w:tr>
      <w:tr w:rsidR="00D81C70" w:rsidRPr="00A32129" w14:paraId="0DB2E3CB" w14:textId="77777777" w:rsidTr="00CB7CCF">
        <w:trPr>
          <w:trHeight w:val="233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768A1101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29BB4D0C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9" w:type="dxa"/>
            <w:gridSpan w:val="2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11879E9A" w14:textId="77777777" w:rsidR="00D81C70" w:rsidRPr="00A32129" w:rsidRDefault="00D81C70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</w:p>
        </w:tc>
        <w:tc>
          <w:tcPr>
            <w:tcW w:w="7282" w:type="dxa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1ADC3A3D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D81C70" w:rsidRPr="00A32129" w14:paraId="144402FE" w14:textId="77777777" w:rsidTr="00CB7CCF">
        <w:trPr>
          <w:trHeight w:val="222"/>
        </w:trPr>
        <w:tc>
          <w:tcPr>
            <w:tcW w:w="859" w:type="dxa"/>
            <w:tcBorders>
              <w:left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22D9ADFA" w14:textId="77777777" w:rsidR="00D81C70" w:rsidRPr="00A32129" w:rsidRDefault="00D81C70" w:rsidP="00A32129">
            <w:pPr>
              <w:spacing w:line="360" w:lineRule="auto"/>
              <w:ind w:left="48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4</w:t>
            </w:r>
          </w:p>
        </w:tc>
        <w:tc>
          <w:tcPr>
            <w:tcW w:w="60" w:type="dxa"/>
            <w:shd w:val="clear" w:color="auto" w:fill="auto"/>
            <w:vAlign w:val="bottom"/>
          </w:tcPr>
          <w:p w14:paraId="13F41163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631" w:type="dxa"/>
            <w:gridSpan w:val="3"/>
            <w:tcBorders>
              <w:right w:val="single" w:sz="8" w:space="0" w:color="C0C0C0"/>
            </w:tcBorders>
            <w:shd w:val="clear" w:color="auto" w:fill="auto"/>
            <w:vAlign w:val="bottom"/>
          </w:tcPr>
          <w:p w14:paraId="154BB3F9" w14:textId="05797FAD" w:rsidR="00D81C70" w:rsidRPr="00A32129" w:rsidRDefault="00C73709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An employee can apply leave request </w:t>
            </w:r>
          </w:p>
        </w:tc>
      </w:tr>
      <w:tr w:rsidR="00D81C70" w:rsidRPr="00A32129" w14:paraId="0B0E37B5" w14:textId="77777777" w:rsidTr="00CB7CCF">
        <w:trPr>
          <w:trHeight w:val="233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10339235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257CBD1E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631" w:type="dxa"/>
            <w:gridSpan w:val="3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3D6FF4C6" w14:textId="77777777" w:rsidR="00D81C70" w:rsidRPr="00A32129" w:rsidRDefault="00D81C70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</w:p>
        </w:tc>
      </w:tr>
      <w:tr w:rsidR="00D81C70" w:rsidRPr="00A32129" w14:paraId="3DAF262A" w14:textId="77777777" w:rsidTr="00CB7CCF">
        <w:trPr>
          <w:trHeight w:val="222"/>
        </w:trPr>
        <w:tc>
          <w:tcPr>
            <w:tcW w:w="859" w:type="dxa"/>
            <w:tcBorders>
              <w:left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3B7BE42F" w14:textId="77777777" w:rsidR="00D81C70" w:rsidRPr="00A32129" w:rsidRDefault="00D81C70" w:rsidP="00A32129">
            <w:pPr>
              <w:spacing w:line="360" w:lineRule="auto"/>
              <w:ind w:left="48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5</w:t>
            </w:r>
          </w:p>
        </w:tc>
        <w:tc>
          <w:tcPr>
            <w:tcW w:w="60" w:type="dxa"/>
            <w:shd w:val="clear" w:color="auto" w:fill="auto"/>
            <w:vAlign w:val="bottom"/>
          </w:tcPr>
          <w:p w14:paraId="1AEDB937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631" w:type="dxa"/>
            <w:gridSpan w:val="3"/>
            <w:tcBorders>
              <w:right w:val="single" w:sz="8" w:space="0" w:color="C0C0C0"/>
            </w:tcBorders>
            <w:shd w:val="clear" w:color="auto" w:fill="auto"/>
            <w:vAlign w:val="bottom"/>
          </w:tcPr>
          <w:p w14:paraId="2CE73A2A" w14:textId="2F540E7D" w:rsidR="00D81C70" w:rsidRPr="00A32129" w:rsidRDefault="00C73709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Notification send email to manager</w:t>
            </w:r>
          </w:p>
        </w:tc>
      </w:tr>
      <w:tr w:rsidR="00D81C70" w:rsidRPr="00A32129" w14:paraId="06BF424C" w14:textId="77777777" w:rsidTr="00CB7CCF">
        <w:trPr>
          <w:trHeight w:val="232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0357E8FC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5E91C936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9" w:type="dxa"/>
            <w:gridSpan w:val="2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19E10944" w14:textId="77777777" w:rsidR="00D81C70" w:rsidRPr="00A32129" w:rsidRDefault="00D81C70" w:rsidP="00A32129">
            <w:pPr>
              <w:spacing w:line="360" w:lineRule="auto"/>
              <w:ind w:left="20"/>
              <w:rPr>
                <w:w w:val="98"/>
                <w:sz w:val="28"/>
                <w:szCs w:val="28"/>
              </w:rPr>
            </w:pPr>
          </w:p>
        </w:tc>
        <w:tc>
          <w:tcPr>
            <w:tcW w:w="7282" w:type="dxa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692D37B6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D81C70" w:rsidRPr="00A32129" w14:paraId="6F31502E" w14:textId="77777777" w:rsidTr="00CB7CCF">
        <w:trPr>
          <w:trHeight w:val="226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725F16C7" w14:textId="77777777" w:rsidR="00D81C70" w:rsidRPr="00A32129" w:rsidRDefault="00D81C70" w:rsidP="00A32129">
            <w:pPr>
              <w:spacing w:line="360" w:lineRule="auto"/>
              <w:ind w:left="48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6</w:t>
            </w: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44F9C0D6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631" w:type="dxa"/>
            <w:gridSpan w:val="3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3C67A4FD" w14:textId="30BB1E5A" w:rsidR="00D81C70" w:rsidRPr="00A32129" w:rsidRDefault="00CB7CCF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Only the manger can see the leave request of employee</w:t>
            </w:r>
          </w:p>
        </w:tc>
      </w:tr>
      <w:tr w:rsidR="00D81C70" w:rsidRPr="00A32129" w14:paraId="6ABCA411" w14:textId="77777777" w:rsidTr="00CB7CCF">
        <w:trPr>
          <w:trHeight w:val="225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51DDDF7C" w14:textId="77777777" w:rsidR="00D81C70" w:rsidRPr="00A32129" w:rsidRDefault="00D81C70" w:rsidP="00A32129">
            <w:pPr>
              <w:spacing w:line="360" w:lineRule="auto"/>
              <w:ind w:left="48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7</w:t>
            </w: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47D36BBE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631" w:type="dxa"/>
            <w:gridSpan w:val="3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14D92DBF" w14:textId="294A3805" w:rsidR="00D81C70" w:rsidRPr="00A32129" w:rsidRDefault="00CB7CCF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manager can approve or reject leave request</w:t>
            </w:r>
          </w:p>
        </w:tc>
      </w:tr>
      <w:tr w:rsidR="00D81C70" w:rsidRPr="00A32129" w14:paraId="1E4B0AC0" w14:textId="77777777" w:rsidTr="00CB7CCF">
        <w:trPr>
          <w:trHeight w:val="225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61EF1C68" w14:textId="77777777" w:rsidR="00D81C70" w:rsidRPr="00A32129" w:rsidRDefault="00D81C70" w:rsidP="00A32129">
            <w:pPr>
              <w:spacing w:line="360" w:lineRule="auto"/>
              <w:ind w:left="48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8</w:t>
            </w: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2D21A1C4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8631" w:type="dxa"/>
            <w:gridSpan w:val="3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7E47A9D3" w14:textId="201A405E" w:rsidR="00D81C70" w:rsidRPr="00A32129" w:rsidRDefault="00CB7CCF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 employee will get notify their request will be approve or reject</w:t>
            </w:r>
          </w:p>
        </w:tc>
      </w:tr>
      <w:tr w:rsidR="00D81C70" w:rsidRPr="00A32129" w14:paraId="44DE3D83" w14:textId="77777777" w:rsidTr="00CB7CCF">
        <w:trPr>
          <w:trHeight w:val="226"/>
        </w:trPr>
        <w:tc>
          <w:tcPr>
            <w:tcW w:w="859" w:type="dxa"/>
            <w:tcBorders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3FE82E68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0" w:type="dxa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494930A2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349" w:type="dxa"/>
            <w:gridSpan w:val="2"/>
            <w:tcBorders>
              <w:bottom w:val="single" w:sz="8" w:space="0" w:color="C0C0C0"/>
            </w:tcBorders>
            <w:shd w:val="clear" w:color="auto" w:fill="auto"/>
            <w:vAlign w:val="bottom"/>
          </w:tcPr>
          <w:p w14:paraId="17DBA36D" w14:textId="77777777" w:rsidR="00D81C70" w:rsidRPr="00A32129" w:rsidRDefault="00D81C70" w:rsidP="00A32129">
            <w:pPr>
              <w:spacing w:line="360" w:lineRule="auto"/>
              <w:ind w:left="20"/>
              <w:rPr>
                <w:sz w:val="28"/>
                <w:szCs w:val="28"/>
              </w:rPr>
            </w:pPr>
            <w:r w:rsidRPr="00A32129">
              <w:rPr>
                <w:sz w:val="28"/>
                <w:szCs w:val="28"/>
              </w:rPr>
              <w:t>Use case ends</w:t>
            </w:r>
          </w:p>
        </w:tc>
        <w:tc>
          <w:tcPr>
            <w:tcW w:w="7282" w:type="dxa"/>
            <w:tcBorders>
              <w:bottom w:val="single" w:sz="8" w:space="0" w:color="C0C0C0"/>
              <w:right w:val="single" w:sz="8" w:space="0" w:color="C0C0C0"/>
            </w:tcBorders>
            <w:shd w:val="clear" w:color="auto" w:fill="auto"/>
            <w:vAlign w:val="bottom"/>
          </w:tcPr>
          <w:p w14:paraId="601947A4" w14:textId="77777777" w:rsidR="00D81C70" w:rsidRPr="00A32129" w:rsidRDefault="00D81C70" w:rsidP="00A32129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36494C59" w14:textId="77777777" w:rsidR="00D81C70" w:rsidRPr="00A32129" w:rsidRDefault="007A77A0" w:rsidP="00A32129">
      <w:pPr>
        <w:tabs>
          <w:tab w:val="left" w:pos="1948"/>
        </w:tabs>
        <w:spacing w:line="360" w:lineRule="auto"/>
        <w:rPr>
          <w:sz w:val="28"/>
          <w:szCs w:val="28"/>
        </w:rPr>
      </w:pPr>
      <w:r w:rsidRPr="00A32129">
        <w:rPr>
          <w:sz w:val="28"/>
          <w:szCs w:val="28"/>
        </w:rPr>
        <w:tab/>
      </w:r>
    </w:p>
    <w:p w14:paraId="3502C02F" w14:textId="77777777" w:rsidR="007A77A0" w:rsidRPr="00A32129" w:rsidRDefault="007A77A0" w:rsidP="00A32129">
      <w:pPr>
        <w:tabs>
          <w:tab w:val="left" w:pos="1948"/>
        </w:tabs>
        <w:spacing w:line="360" w:lineRule="auto"/>
        <w:rPr>
          <w:sz w:val="28"/>
          <w:szCs w:val="28"/>
        </w:rPr>
      </w:pPr>
    </w:p>
    <w:p w14:paraId="45939A59" w14:textId="7649005C" w:rsidR="007A77A0" w:rsidRDefault="007A77A0" w:rsidP="00A32129">
      <w:pPr>
        <w:tabs>
          <w:tab w:val="left" w:pos="1948"/>
        </w:tabs>
        <w:spacing w:line="360" w:lineRule="auto"/>
        <w:rPr>
          <w:sz w:val="28"/>
          <w:szCs w:val="28"/>
        </w:rPr>
      </w:pPr>
    </w:p>
    <w:p w14:paraId="699FBB50" w14:textId="2FE1C980" w:rsidR="007A4C3E" w:rsidRDefault="007A4C3E" w:rsidP="00A32129">
      <w:pPr>
        <w:tabs>
          <w:tab w:val="left" w:pos="1948"/>
        </w:tabs>
        <w:spacing w:line="360" w:lineRule="auto"/>
        <w:rPr>
          <w:sz w:val="28"/>
          <w:szCs w:val="28"/>
        </w:rPr>
      </w:pPr>
    </w:p>
    <w:p w14:paraId="03FBFA63" w14:textId="7AF82060" w:rsidR="007A4C3E" w:rsidRDefault="007A4C3E" w:rsidP="00A32129">
      <w:pPr>
        <w:tabs>
          <w:tab w:val="left" w:pos="1948"/>
        </w:tabs>
        <w:spacing w:line="360" w:lineRule="auto"/>
        <w:rPr>
          <w:sz w:val="28"/>
          <w:szCs w:val="28"/>
        </w:rPr>
      </w:pPr>
    </w:p>
    <w:p w14:paraId="1BFF009B" w14:textId="20C70C5B" w:rsidR="00A1246F" w:rsidRDefault="00A1246F" w:rsidP="00A32129">
      <w:pPr>
        <w:tabs>
          <w:tab w:val="left" w:pos="1948"/>
        </w:tabs>
        <w:spacing w:line="360" w:lineRule="auto"/>
        <w:rPr>
          <w:sz w:val="28"/>
          <w:szCs w:val="28"/>
        </w:rPr>
      </w:pPr>
    </w:p>
    <w:p w14:paraId="0F31D4EE" w14:textId="05C26816" w:rsidR="00A1246F" w:rsidRDefault="00A1246F" w:rsidP="00A32129">
      <w:pPr>
        <w:tabs>
          <w:tab w:val="left" w:pos="1948"/>
        </w:tabs>
        <w:spacing w:line="360" w:lineRule="auto"/>
        <w:rPr>
          <w:sz w:val="28"/>
          <w:szCs w:val="28"/>
        </w:rPr>
      </w:pPr>
    </w:p>
    <w:p w14:paraId="0E1FBB42" w14:textId="725F8D58" w:rsidR="00A1246F" w:rsidRDefault="00A1246F" w:rsidP="00A32129">
      <w:pPr>
        <w:tabs>
          <w:tab w:val="left" w:pos="1948"/>
        </w:tabs>
        <w:spacing w:line="360" w:lineRule="auto"/>
        <w:rPr>
          <w:sz w:val="28"/>
          <w:szCs w:val="28"/>
        </w:rPr>
      </w:pPr>
    </w:p>
    <w:p w14:paraId="37E69AD8" w14:textId="44B9FDA6" w:rsidR="007A4C3E" w:rsidRPr="00A32129" w:rsidRDefault="007A4C3E" w:rsidP="00A32129">
      <w:pPr>
        <w:tabs>
          <w:tab w:val="left" w:pos="1948"/>
        </w:tabs>
        <w:spacing w:line="360" w:lineRule="auto"/>
        <w:rPr>
          <w:sz w:val="28"/>
          <w:szCs w:val="28"/>
        </w:rPr>
      </w:pPr>
    </w:p>
    <w:p w14:paraId="4A9528EA" w14:textId="24AE9A6E" w:rsidR="006774FB" w:rsidRPr="00310791" w:rsidRDefault="00F719C3" w:rsidP="00A32129">
      <w:pPr>
        <w:pStyle w:val="Heading1"/>
        <w:autoSpaceDE/>
        <w:autoSpaceDN/>
        <w:spacing w:line="360" w:lineRule="auto"/>
        <w:rPr>
          <w:rFonts w:ascii="Times New Roman" w:hAnsi="Times New Roman"/>
          <w:sz w:val="32"/>
          <w:szCs w:val="32"/>
        </w:rPr>
      </w:pPr>
      <w:bookmarkStart w:id="14" w:name="SodaError5793"/>
      <w:bookmarkStart w:id="15" w:name="_Toc533030168"/>
      <w:bookmarkEnd w:id="14"/>
      <w:r w:rsidRPr="00310791">
        <w:rPr>
          <w:rFonts w:ascii="Times New Roman" w:hAnsi="Times New Roman"/>
          <w:sz w:val="32"/>
          <w:szCs w:val="32"/>
        </w:rPr>
        <w:lastRenderedPageBreak/>
        <w:t xml:space="preserve"> </w:t>
      </w:r>
      <w:r w:rsidR="008211A3" w:rsidRPr="00310791">
        <w:rPr>
          <w:rFonts w:ascii="Times New Roman" w:hAnsi="Times New Roman"/>
          <w:sz w:val="32"/>
          <w:szCs w:val="32"/>
        </w:rPr>
        <w:t xml:space="preserve"> </w:t>
      </w:r>
      <w:r w:rsidRPr="00310791">
        <w:rPr>
          <w:rFonts w:ascii="Times New Roman" w:hAnsi="Times New Roman"/>
          <w:sz w:val="32"/>
          <w:szCs w:val="32"/>
        </w:rPr>
        <w:t xml:space="preserve"> </w:t>
      </w:r>
      <w:r w:rsidR="006774FB" w:rsidRPr="00310791">
        <w:rPr>
          <w:rFonts w:ascii="Times New Roman" w:hAnsi="Times New Roman"/>
          <w:sz w:val="32"/>
          <w:szCs w:val="32"/>
        </w:rPr>
        <w:t>High Level Design</w:t>
      </w:r>
      <w:bookmarkEnd w:id="15"/>
      <w:r w:rsidR="006774FB" w:rsidRPr="00310791">
        <w:rPr>
          <w:rFonts w:ascii="Times New Roman" w:hAnsi="Times New Roman"/>
          <w:sz w:val="32"/>
          <w:szCs w:val="32"/>
        </w:rPr>
        <w:t xml:space="preserve"> </w:t>
      </w:r>
    </w:p>
    <w:p w14:paraId="758A7FE0" w14:textId="43AD33B3" w:rsidR="007A4C3E" w:rsidRDefault="007A4C3E" w:rsidP="007A4C3E"/>
    <w:p w14:paraId="2C853A5D" w14:textId="5BD2B48C" w:rsidR="007A4C3E" w:rsidRDefault="007A4C3E" w:rsidP="007A4C3E"/>
    <w:p w14:paraId="66403DFB" w14:textId="66A5324A" w:rsidR="006A458E" w:rsidRDefault="00C670FD" w:rsidP="007A4C3E">
      <w:pPr>
        <w:pStyle w:val="Caption"/>
        <w:jc w:val="center"/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0F85A85" wp14:editId="5A54E1ED">
            <wp:simplePos x="0" y="0"/>
            <wp:positionH relativeFrom="column">
              <wp:posOffset>-309490</wp:posOffset>
            </wp:positionH>
            <wp:positionV relativeFrom="paragraph">
              <wp:posOffset>195531</wp:posOffset>
            </wp:positionV>
            <wp:extent cx="7075357" cy="497996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23 at 10.08.59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357" cy="4979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EDD23" w14:textId="00F2B90A" w:rsidR="006A458E" w:rsidRDefault="006A458E" w:rsidP="007A4C3E">
      <w:pPr>
        <w:pStyle w:val="Caption"/>
        <w:jc w:val="center"/>
      </w:pPr>
    </w:p>
    <w:p w14:paraId="796B47C5" w14:textId="3D110670" w:rsidR="006A458E" w:rsidRDefault="006A458E" w:rsidP="007A4C3E">
      <w:pPr>
        <w:pStyle w:val="Caption"/>
        <w:jc w:val="center"/>
      </w:pPr>
    </w:p>
    <w:p w14:paraId="4AC12A28" w14:textId="5BAA2A86" w:rsidR="006A458E" w:rsidRDefault="006A458E" w:rsidP="007A4C3E">
      <w:pPr>
        <w:pStyle w:val="Caption"/>
        <w:jc w:val="center"/>
      </w:pPr>
    </w:p>
    <w:p w14:paraId="574F7804" w14:textId="4B0F5912" w:rsidR="005761FD" w:rsidRPr="00A32129" w:rsidRDefault="005761FD" w:rsidP="00A32129">
      <w:pPr>
        <w:spacing w:line="360" w:lineRule="auto"/>
        <w:rPr>
          <w:sz w:val="28"/>
          <w:szCs w:val="28"/>
        </w:rPr>
      </w:pPr>
    </w:p>
    <w:p w14:paraId="1EBC1795" w14:textId="77777777" w:rsidR="00593053" w:rsidRPr="00A32129" w:rsidRDefault="00593053" w:rsidP="00A32129">
      <w:pPr>
        <w:spacing w:line="360" w:lineRule="auto"/>
        <w:rPr>
          <w:sz w:val="28"/>
          <w:szCs w:val="28"/>
        </w:rPr>
      </w:pPr>
      <w:r w:rsidRPr="00A32129">
        <w:rPr>
          <w:sz w:val="28"/>
          <w:szCs w:val="28"/>
        </w:rPr>
        <w:t xml:space="preserve"> </w:t>
      </w:r>
    </w:p>
    <w:p w14:paraId="30E178B6" w14:textId="1E51F7A2" w:rsidR="00CC7E8D" w:rsidRPr="00A32129" w:rsidRDefault="006A458E" w:rsidP="00A32129">
      <w:pPr>
        <w:spacing w:line="360" w:lineRule="auto"/>
        <w:rPr>
          <w:sz w:val="28"/>
          <w:szCs w:val="28"/>
        </w:rPr>
      </w:pPr>
      <w:r w:rsidRPr="006A458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20D44F8" wp14:editId="14DE88CA">
                <wp:simplePos x="0" y="0"/>
                <wp:positionH relativeFrom="column">
                  <wp:posOffset>1729740</wp:posOffset>
                </wp:positionH>
                <wp:positionV relativeFrom="paragraph">
                  <wp:posOffset>3669030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5E900" w14:textId="50189D16" w:rsidR="006A458E" w:rsidRPr="007A4C3E" w:rsidRDefault="006A458E" w:rsidP="006A458E">
                            <w:pPr>
                              <w:pStyle w:val="Caption"/>
                              <w:jc w:val="center"/>
                            </w:pPr>
                            <w:r>
                              <w:t>High Level Design</w:t>
                            </w:r>
                          </w:p>
                          <w:p w14:paraId="1C33ACB0" w14:textId="6EEE907A" w:rsidR="006A458E" w:rsidRDefault="006A458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0D44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6.2pt;margin-top:288.9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" filled="f" stroked="f">
                <v:textbox style="mso-fit-shape-to-text:t">
                  <w:txbxContent>
                    <w:p w14:paraId="5335E900" w14:textId="50189D16" w:rsidR="006A458E" w:rsidRPr="007A4C3E" w:rsidRDefault="006A458E" w:rsidP="006A458E">
                      <w:pPr>
                        <w:pStyle w:val="Caption"/>
                        <w:jc w:val="center"/>
                      </w:pPr>
                      <w:r>
                        <w:t>High Level Design</w:t>
                      </w:r>
                    </w:p>
                    <w:p w14:paraId="1C33ACB0" w14:textId="6EEE907A" w:rsidR="006A458E" w:rsidRDefault="006A458E"/>
                  </w:txbxContent>
                </v:textbox>
                <w10:wrap type="square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D1E6B" w:rsidRPr="00A32129">
        <w:rPr>
          <w:sz w:val="28"/>
          <w:szCs w:val="28"/>
        </w:rPr>
        <w:br w:type="page"/>
      </w:r>
    </w:p>
    <w:p w14:paraId="54E09FD4" w14:textId="586D0085" w:rsidR="00FA284F" w:rsidRPr="00310791" w:rsidRDefault="006774FB" w:rsidP="00A32129">
      <w:pPr>
        <w:pStyle w:val="Heading1"/>
        <w:widowControl/>
        <w:spacing w:line="360" w:lineRule="auto"/>
        <w:rPr>
          <w:rFonts w:ascii="Times New Roman" w:hAnsi="Times New Roman"/>
          <w:sz w:val="32"/>
          <w:szCs w:val="32"/>
        </w:rPr>
      </w:pPr>
      <w:bookmarkStart w:id="16" w:name="_Toc533030169"/>
      <w:r w:rsidRPr="00310791">
        <w:rPr>
          <w:rFonts w:ascii="Times New Roman" w:hAnsi="Times New Roman"/>
          <w:sz w:val="32"/>
          <w:szCs w:val="32"/>
        </w:rPr>
        <w:lastRenderedPageBreak/>
        <w:t>Detailed Design</w:t>
      </w:r>
      <w:bookmarkEnd w:id="16"/>
    </w:p>
    <w:p w14:paraId="7D9C226D" w14:textId="215E955F" w:rsidR="00277B15" w:rsidRPr="00310791" w:rsidRDefault="00310791" w:rsidP="00310791">
      <w:pPr>
        <w:pStyle w:val="Caption"/>
        <w:ind w:left="720"/>
        <w:rPr>
          <w:color w:val="0070C0"/>
          <w:sz w:val="28"/>
          <w:szCs w:val="28"/>
        </w:rPr>
      </w:pPr>
      <w:r w:rsidRPr="00310791">
        <w:rPr>
          <w:color w:val="0070C0"/>
          <w:sz w:val="28"/>
          <w:szCs w:val="28"/>
        </w:rPr>
        <w:t xml:space="preserve">6.1 </w:t>
      </w:r>
      <w:r w:rsidR="00277B15" w:rsidRPr="00310791">
        <w:rPr>
          <w:color w:val="0070C0"/>
          <w:sz w:val="28"/>
          <w:szCs w:val="28"/>
        </w:rPr>
        <w:t>Class Diagram</w:t>
      </w:r>
    </w:p>
    <w:p w14:paraId="7637ECAB" w14:textId="0E6C5C5A" w:rsidR="00277B15" w:rsidRPr="00277B15" w:rsidRDefault="00277B15" w:rsidP="00277B15"/>
    <w:p w14:paraId="2582A5AB" w14:textId="33294D6D" w:rsidR="00FD5D92" w:rsidRDefault="00FD5D92" w:rsidP="00A32129">
      <w:pPr>
        <w:pStyle w:val="NormalWeb"/>
        <w:spacing w:after="0" w:line="360" w:lineRule="auto"/>
        <w:rPr>
          <w:rStyle w:val="Strong"/>
          <w:color w:val="000000"/>
          <w:sz w:val="28"/>
          <w:szCs w:val="28"/>
        </w:rPr>
      </w:pPr>
    </w:p>
    <w:p w14:paraId="2CA0BDEB" w14:textId="39F2D02E" w:rsidR="00FD5D92" w:rsidRDefault="00FD5D92" w:rsidP="00A32129">
      <w:pPr>
        <w:pStyle w:val="NormalWeb"/>
        <w:spacing w:after="0" w:line="360" w:lineRule="auto"/>
        <w:rPr>
          <w:rStyle w:val="Strong"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28881C5" wp14:editId="66541E38">
            <wp:simplePos x="0" y="0"/>
            <wp:positionH relativeFrom="column">
              <wp:posOffset>-295422</wp:posOffset>
            </wp:positionH>
            <wp:positionV relativeFrom="paragraph">
              <wp:posOffset>169887</wp:posOffset>
            </wp:positionV>
            <wp:extent cx="6930229" cy="5346177"/>
            <wp:effectExtent l="0" t="0" r="4445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4519652_2268823790035405_3565970363567308800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229" cy="5346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2CC0B" w14:textId="45ED23E2" w:rsidR="00FD5D92" w:rsidRDefault="00FD5D92" w:rsidP="00A32129">
      <w:pPr>
        <w:pStyle w:val="NormalWeb"/>
        <w:spacing w:after="0" w:line="360" w:lineRule="auto"/>
        <w:rPr>
          <w:rStyle w:val="Strong"/>
          <w:color w:val="000000"/>
          <w:sz w:val="28"/>
          <w:szCs w:val="28"/>
        </w:rPr>
      </w:pPr>
    </w:p>
    <w:p w14:paraId="02F4F237" w14:textId="0D0C657A" w:rsidR="00FD5D92" w:rsidRDefault="00FD5D92" w:rsidP="00A32129">
      <w:pPr>
        <w:pStyle w:val="NormalWeb"/>
        <w:spacing w:after="0" w:line="360" w:lineRule="auto"/>
        <w:rPr>
          <w:rStyle w:val="Strong"/>
          <w:color w:val="000000"/>
          <w:sz w:val="28"/>
          <w:szCs w:val="28"/>
        </w:rPr>
      </w:pPr>
    </w:p>
    <w:p w14:paraId="45DD7945" w14:textId="7DA5D7EA" w:rsidR="00FD5D92" w:rsidRDefault="00FD5D92" w:rsidP="00A32129">
      <w:pPr>
        <w:pStyle w:val="NormalWeb"/>
        <w:spacing w:after="0" w:line="360" w:lineRule="auto"/>
        <w:rPr>
          <w:rStyle w:val="Strong"/>
          <w:color w:val="000000"/>
          <w:sz w:val="28"/>
          <w:szCs w:val="28"/>
        </w:rPr>
      </w:pPr>
    </w:p>
    <w:p w14:paraId="0A1C921D" w14:textId="77777777" w:rsidR="00FD5D92" w:rsidRDefault="00FD5D92" w:rsidP="00A32129">
      <w:pPr>
        <w:pStyle w:val="NormalWeb"/>
        <w:spacing w:after="0" w:line="360" w:lineRule="auto"/>
        <w:rPr>
          <w:rStyle w:val="Strong"/>
          <w:color w:val="000000"/>
          <w:sz w:val="28"/>
          <w:szCs w:val="28"/>
        </w:rPr>
      </w:pPr>
    </w:p>
    <w:p w14:paraId="364EAC72" w14:textId="10C328AE" w:rsidR="009A468F" w:rsidRPr="00A32129" w:rsidRDefault="009A468F" w:rsidP="00A32129">
      <w:pPr>
        <w:pStyle w:val="NormalWeb"/>
        <w:spacing w:after="0" w:line="360" w:lineRule="auto"/>
        <w:rPr>
          <w:rStyle w:val="Strong"/>
          <w:color w:val="000000"/>
          <w:sz w:val="28"/>
          <w:szCs w:val="28"/>
        </w:rPr>
      </w:pPr>
    </w:p>
    <w:p w14:paraId="76AB9878" w14:textId="77777777" w:rsidR="00DD5C5C" w:rsidRPr="007A4C3E" w:rsidRDefault="00DD5C5C" w:rsidP="00DD5C5C">
      <w:pPr>
        <w:pStyle w:val="Caption"/>
        <w:jc w:val="center"/>
      </w:pP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  <w:r>
        <w:rPr>
          <w:rStyle w:val="Strong"/>
          <w:color w:val="000000"/>
          <w:sz w:val="28"/>
          <w:szCs w:val="28"/>
        </w:rPr>
        <w:tab/>
      </w:r>
      <w:r>
        <w:t>Image 2. Class Diagram</w:t>
      </w:r>
    </w:p>
    <w:p w14:paraId="0F57BCFB" w14:textId="58E7379C" w:rsidR="009A468F" w:rsidRDefault="009A468F" w:rsidP="002D624B">
      <w:pPr>
        <w:pStyle w:val="Caption"/>
        <w:rPr>
          <w:rStyle w:val="Strong"/>
          <w:b/>
        </w:rPr>
      </w:pPr>
      <w:r w:rsidRPr="00F45392">
        <w:rPr>
          <w:rStyle w:val="Strong"/>
          <w:b/>
        </w:rPr>
        <w:t>Interaction</w:t>
      </w:r>
      <w:r w:rsidR="008A435D" w:rsidRPr="00F45392">
        <w:rPr>
          <w:rStyle w:val="Strong"/>
          <w:b/>
        </w:rPr>
        <w:t xml:space="preserve"> Diagram</w:t>
      </w:r>
    </w:p>
    <w:p w14:paraId="394D4CAA" w14:textId="6582EC4C" w:rsidR="003B2EBE" w:rsidRDefault="003B2EBE" w:rsidP="003B2EBE"/>
    <w:p w14:paraId="6AB017F1" w14:textId="77777777" w:rsidR="003B2EBE" w:rsidRPr="003B2EBE" w:rsidRDefault="003B2EBE" w:rsidP="003B2EBE"/>
    <w:p w14:paraId="40E83246" w14:textId="2F710163" w:rsidR="00F45392" w:rsidRPr="00F45392" w:rsidRDefault="002D624B" w:rsidP="003B2EBE">
      <w:pPr>
        <w:pStyle w:val="Caption"/>
      </w:pPr>
      <w:r>
        <w:t>5</w:t>
      </w:r>
      <w:r w:rsidR="003B2EBE">
        <w:t>.1.1.</w:t>
      </w:r>
      <w:r w:rsidR="003B2EBE">
        <w:tab/>
      </w:r>
      <w:r w:rsidR="004E3CF8">
        <w:t xml:space="preserve">Leave Request </w:t>
      </w:r>
      <w:r w:rsidR="003B2EBE">
        <w:t>CRUD operation</w:t>
      </w:r>
    </w:p>
    <w:p w14:paraId="33F9A1C1" w14:textId="77777777" w:rsidR="00516A62" w:rsidRPr="00A32129" w:rsidRDefault="00516A62" w:rsidP="00A32129">
      <w:pPr>
        <w:spacing w:line="360" w:lineRule="auto"/>
        <w:rPr>
          <w:sz w:val="28"/>
          <w:szCs w:val="28"/>
        </w:rPr>
      </w:pPr>
    </w:p>
    <w:p w14:paraId="67447321" w14:textId="233A8DDB" w:rsidR="00E0303A" w:rsidRPr="00A32129" w:rsidRDefault="00E0303A" w:rsidP="00A32129">
      <w:pPr>
        <w:spacing w:line="360" w:lineRule="auto"/>
        <w:rPr>
          <w:sz w:val="28"/>
          <w:szCs w:val="28"/>
        </w:rPr>
      </w:pPr>
    </w:p>
    <w:p w14:paraId="4801A0B0" w14:textId="77777777" w:rsidR="00E0303A" w:rsidRPr="00A32129" w:rsidRDefault="00E0303A" w:rsidP="00A32129">
      <w:pPr>
        <w:spacing w:line="360" w:lineRule="auto"/>
        <w:rPr>
          <w:sz w:val="28"/>
          <w:szCs w:val="28"/>
        </w:rPr>
      </w:pPr>
    </w:p>
    <w:p w14:paraId="017E68C4" w14:textId="58D6E709" w:rsidR="00E0303A" w:rsidRPr="00A32129" w:rsidRDefault="00E0303A" w:rsidP="00A32129">
      <w:pPr>
        <w:spacing w:line="360" w:lineRule="auto"/>
        <w:rPr>
          <w:sz w:val="28"/>
          <w:szCs w:val="28"/>
        </w:rPr>
      </w:pPr>
    </w:p>
    <w:p w14:paraId="6985DF19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2A83063B" w14:textId="77777777" w:rsidR="00F05CC1" w:rsidRPr="00A32129" w:rsidRDefault="00F05CC1" w:rsidP="00F05CC1">
      <w:pPr>
        <w:spacing w:line="360" w:lineRule="auto"/>
        <w:jc w:val="center"/>
        <w:rPr>
          <w:sz w:val="28"/>
          <w:szCs w:val="28"/>
        </w:rPr>
      </w:pPr>
    </w:p>
    <w:p w14:paraId="7A6C2880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225AB92D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0D7EC4CC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050B36A3" w14:textId="5A667053" w:rsidR="007A77A0" w:rsidRPr="00A32129" w:rsidRDefault="00310791" w:rsidP="003B2EBE">
      <w:pPr>
        <w:pStyle w:val="Caption"/>
        <w:rPr>
          <w:sz w:val="28"/>
          <w:szCs w:val="28"/>
        </w:rPr>
      </w:pPr>
      <w:r w:rsidRPr="006A458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6F9DB4D" wp14:editId="22360EB0">
                <wp:simplePos x="0" y="0"/>
                <wp:positionH relativeFrom="column">
                  <wp:posOffset>1955019</wp:posOffset>
                </wp:positionH>
                <wp:positionV relativeFrom="paragraph">
                  <wp:posOffset>28575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1DE30" w14:textId="4E65C823" w:rsidR="00310791" w:rsidRPr="007A4C3E" w:rsidRDefault="00310791" w:rsidP="00310791">
                            <w:pPr>
                              <w:pStyle w:val="Caption"/>
                              <w:jc w:val="center"/>
                            </w:pPr>
                            <w:r>
                              <w:t>Class Diagram</w:t>
                            </w:r>
                          </w:p>
                          <w:p w14:paraId="7035CDF9" w14:textId="77777777" w:rsidR="00310791" w:rsidRDefault="00310791" w:rsidP="0031079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F9DB4D" id="_x0000_s1027" type="#_x0000_t202" style="position:absolute;margin-left:153.95pt;margin-top:2.25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" filled="f" stroked="f">
                <v:textbox style="mso-fit-shape-to-text:t">
                  <w:txbxContent>
                    <w:p w14:paraId="6B81DE30" w14:textId="4E65C823" w:rsidR="00310791" w:rsidRPr="007A4C3E" w:rsidRDefault="00310791" w:rsidP="00310791">
                      <w:pPr>
                        <w:pStyle w:val="Caption"/>
                        <w:jc w:val="center"/>
                      </w:pPr>
                      <w:r>
                        <w:t>Class Diagram</w:t>
                      </w:r>
                    </w:p>
                    <w:p w14:paraId="7035CDF9" w14:textId="77777777" w:rsidR="00310791" w:rsidRDefault="00310791" w:rsidP="00310791"/>
                  </w:txbxContent>
                </v:textbox>
                <w10:wrap type="square"/>
              </v:shape>
            </w:pict>
          </mc:Fallback>
        </mc:AlternateContent>
      </w:r>
    </w:p>
    <w:p w14:paraId="1A3BB88D" w14:textId="148200D4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79DF1006" w14:textId="7554421E" w:rsidR="007A77A0" w:rsidRDefault="007A77A0" w:rsidP="00A32129">
      <w:pPr>
        <w:spacing w:line="360" w:lineRule="auto"/>
        <w:rPr>
          <w:sz w:val="28"/>
          <w:szCs w:val="28"/>
        </w:rPr>
      </w:pPr>
    </w:p>
    <w:p w14:paraId="2A76E085" w14:textId="77777777" w:rsidR="00310791" w:rsidRPr="00A32129" w:rsidRDefault="00310791" w:rsidP="00A32129">
      <w:pPr>
        <w:spacing w:line="360" w:lineRule="auto"/>
        <w:rPr>
          <w:sz w:val="28"/>
          <w:szCs w:val="28"/>
        </w:rPr>
      </w:pPr>
    </w:p>
    <w:p w14:paraId="2C3422EB" w14:textId="3A35001C" w:rsidR="003B2EBE" w:rsidRPr="00310791" w:rsidRDefault="00310791" w:rsidP="003B2EBE">
      <w:pPr>
        <w:pStyle w:val="Caption"/>
        <w:rPr>
          <w:color w:val="0070C0"/>
          <w:sz w:val="28"/>
          <w:szCs w:val="28"/>
        </w:rPr>
      </w:pPr>
      <w:r w:rsidRPr="00310791">
        <w:rPr>
          <w:color w:val="0070C0"/>
          <w:sz w:val="28"/>
          <w:szCs w:val="28"/>
        </w:rPr>
        <w:lastRenderedPageBreak/>
        <w:t>6</w:t>
      </w:r>
      <w:r w:rsidR="003B2EBE" w:rsidRPr="00310791">
        <w:rPr>
          <w:color w:val="0070C0"/>
          <w:sz w:val="28"/>
          <w:szCs w:val="28"/>
        </w:rPr>
        <w:t>.</w:t>
      </w:r>
      <w:r w:rsidRPr="00310791">
        <w:rPr>
          <w:color w:val="0070C0"/>
          <w:sz w:val="28"/>
          <w:szCs w:val="28"/>
        </w:rPr>
        <w:t>2</w:t>
      </w:r>
      <w:r w:rsidR="003B2EBE" w:rsidRPr="00310791">
        <w:rPr>
          <w:color w:val="0070C0"/>
          <w:sz w:val="28"/>
          <w:szCs w:val="28"/>
        </w:rPr>
        <w:t>.</w:t>
      </w:r>
      <w:r w:rsidR="003B2EBE" w:rsidRPr="00310791">
        <w:rPr>
          <w:color w:val="0070C0"/>
          <w:sz w:val="28"/>
          <w:szCs w:val="28"/>
        </w:rPr>
        <w:tab/>
      </w:r>
      <w:r w:rsidR="007966D5" w:rsidRPr="00310791">
        <w:rPr>
          <w:color w:val="0070C0"/>
          <w:sz w:val="28"/>
          <w:szCs w:val="28"/>
        </w:rPr>
        <w:t xml:space="preserve">Sequence Diagram </w:t>
      </w:r>
    </w:p>
    <w:p w14:paraId="22222C4A" w14:textId="25334460" w:rsidR="007966D5" w:rsidRDefault="007966D5" w:rsidP="007966D5"/>
    <w:p w14:paraId="564AC63F" w14:textId="26EB15BD" w:rsidR="007966D5" w:rsidRPr="007966D5" w:rsidRDefault="007966D5" w:rsidP="007966D5"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03898A81" wp14:editId="6B9CC55C">
            <wp:simplePos x="0" y="0"/>
            <wp:positionH relativeFrom="column">
              <wp:posOffset>-703385</wp:posOffset>
            </wp:positionH>
            <wp:positionV relativeFrom="paragraph">
              <wp:posOffset>219026</wp:posOffset>
            </wp:positionV>
            <wp:extent cx="7225030" cy="5134708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q Diagram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910" cy="51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031B1" w14:textId="1210AF0B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1DFF2A12" w14:textId="137743CE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60FDB50D" w14:textId="03D5A14E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00179CA0" w14:textId="2BD1B3CA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24E064FE" w14:textId="7F969F1E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4F8F26F6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41D685CE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5DD812E4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4559939D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1880BF43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1E361CEC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1D004A53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2F301BA9" w14:textId="77777777" w:rsidR="007A77A0" w:rsidRPr="00A32129" w:rsidRDefault="007A77A0" w:rsidP="00A32129">
      <w:pPr>
        <w:spacing w:line="360" w:lineRule="auto"/>
        <w:rPr>
          <w:sz w:val="28"/>
          <w:szCs w:val="28"/>
        </w:rPr>
      </w:pPr>
    </w:p>
    <w:p w14:paraId="71D2BEF0" w14:textId="77777777" w:rsidR="00A1246F" w:rsidRPr="00A32129" w:rsidRDefault="00A1246F" w:rsidP="00A32129">
      <w:pPr>
        <w:spacing w:line="360" w:lineRule="auto"/>
        <w:rPr>
          <w:sz w:val="28"/>
          <w:szCs w:val="28"/>
        </w:rPr>
      </w:pPr>
    </w:p>
    <w:p w14:paraId="6855334E" w14:textId="5FD5F9BB" w:rsidR="00AB7E80" w:rsidRDefault="00AB7E80" w:rsidP="00AB7E80">
      <w:pPr>
        <w:pStyle w:val="Heading1"/>
        <w:numPr>
          <w:ilvl w:val="0"/>
          <w:numId w:val="0"/>
        </w:numPr>
        <w:ind w:left="720"/>
        <w:rPr>
          <w:rFonts w:ascii="Times New Roman" w:hAnsi="Times New Roman"/>
          <w:sz w:val="28"/>
          <w:szCs w:val="28"/>
        </w:rPr>
      </w:pPr>
    </w:p>
    <w:p w14:paraId="2EDA7452" w14:textId="493BD117" w:rsidR="0042353B" w:rsidRDefault="0042353B" w:rsidP="0042353B"/>
    <w:p w14:paraId="475D6E4E" w14:textId="1A7A9384" w:rsidR="0042353B" w:rsidRDefault="0042353B" w:rsidP="0042353B"/>
    <w:p w14:paraId="6004309B" w14:textId="4E7191FA" w:rsidR="0042353B" w:rsidRDefault="0042353B" w:rsidP="0042353B"/>
    <w:p w14:paraId="29A961A3" w14:textId="41523055" w:rsidR="0042353B" w:rsidRDefault="0042353B" w:rsidP="0042353B"/>
    <w:p w14:paraId="6A8FE02A" w14:textId="700A04B5" w:rsidR="0042353B" w:rsidRDefault="0042353B" w:rsidP="0042353B"/>
    <w:p w14:paraId="4B6380D9" w14:textId="6518B97B" w:rsidR="0042353B" w:rsidRDefault="0042353B" w:rsidP="0042353B"/>
    <w:p w14:paraId="141125A0" w14:textId="16D13A52" w:rsidR="0042353B" w:rsidRDefault="00F0069F" w:rsidP="0042353B">
      <w:r w:rsidRPr="006A458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DFF1A32" wp14:editId="28D2CA69">
                <wp:simplePos x="0" y="0"/>
                <wp:positionH relativeFrom="column">
                  <wp:posOffset>2292595</wp:posOffset>
                </wp:positionH>
                <wp:positionV relativeFrom="paragraph">
                  <wp:posOffset>44792</wp:posOffset>
                </wp:positionV>
                <wp:extent cx="2360930" cy="140462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AF0D7" w14:textId="4BF4113B" w:rsidR="0042353B" w:rsidRPr="007A4C3E" w:rsidRDefault="0042353B" w:rsidP="0042353B">
                            <w:pPr>
                              <w:pStyle w:val="Caption"/>
                            </w:pPr>
                            <w:r>
                              <w:t>Sequence</w:t>
                            </w:r>
                            <w:r>
                              <w:t xml:space="preserve"> Diagram</w:t>
                            </w:r>
                          </w:p>
                          <w:p w14:paraId="4D5643BE" w14:textId="77777777" w:rsidR="0042353B" w:rsidRDefault="0042353B" w:rsidP="0042353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FF1A32" id="_x0000_s1028" type="#_x0000_t202" style="position:absolute;margin-left:180.5pt;margin-top:3.5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" filled="f" stroked="f">
                <v:textbox style="mso-fit-shape-to-text:t">
                  <w:txbxContent>
                    <w:p w14:paraId="3FDAF0D7" w14:textId="4BF4113B" w:rsidR="0042353B" w:rsidRPr="007A4C3E" w:rsidRDefault="0042353B" w:rsidP="0042353B">
                      <w:pPr>
                        <w:pStyle w:val="Caption"/>
                      </w:pPr>
                      <w:r>
                        <w:t>Sequence</w:t>
                      </w:r>
                      <w:r>
                        <w:t xml:space="preserve"> Diagram</w:t>
                      </w:r>
                    </w:p>
                    <w:p w14:paraId="4D5643BE" w14:textId="77777777" w:rsidR="0042353B" w:rsidRDefault="0042353B" w:rsidP="0042353B"/>
                  </w:txbxContent>
                </v:textbox>
                <w10:wrap type="square"/>
              </v:shape>
            </w:pict>
          </mc:Fallback>
        </mc:AlternateContent>
      </w:r>
    </w:p>
    <w:p w14:paraId="332B62E1" w14:textId="5F3EB0A6" w:rsidR="0042353B" w:rsidRDefault="0042353B" w:rsidP="0042353B"/>
    <w:p w14:paraId="35CE9F8A" w14:textId="72619469" w:rsidR="0042353B" w:rsidRDefault="0042353B" w:rsidP="0042353B"/>
    <w:p w14:paraId="24876214" w14:textId="184B1D77" w:rsidR="0042353B" w:rsidRDefault="0042353B" w:rsidP="0042353B"/>
    <w:p w14:paraId="14B6153B" w14:textId="2AC2B5AB" w:rsidR="0042353B" w:rsidRDefault="0042353B" w:rsidP="0042353B"/>
    <w:p w14:paraId="0AC020D1" w14:textId="1A283813" w:rsidR="0042353B" w:rsidRDefault="0042353B" w:rsidP="0042353B"/>
    <w:p w14:paraId="13FBFE02" w14:textId="346A9ED8" w:rsidR="0042353B" w:rsidRDefault="0042353B" w:rsidP="0042353B"/>
    <w:p w14:paraId="795C8115" w14:textId="3984DC24" w:rsidR="0042353B" w:rsidRDefault="0042353B" w:rsidP="0042353B"/>
    <w:p w14:paraId="38FE1C28" w14:textId="5EA2F23E" w:rsidR="0042353B" w:rsidRDefault="0042353B" w:rsidP="0042353B"/>
    <w:p w14:paraId="2C3429F0" w14:textId="4EC47609" w:rsidR="0042353B" w:rsidRDefault="0042353B" w:rsidP="0042353B"/>
    <w:p w14:paraId="61F10B6A" w14:textId="04ACA1D1" w:rsidR="0042353B" w:rsidRDefault="0042353B" w:rsidP="0042353B"/>
    <w:p w14:paraId="6DC87A62" w14:textId="77777777" w:rsidR="0042353B" w:rsidRPr="0042353B" w:rsidRDefault="0042353B" w:rsidP="0042353B"/>
    <w:p w14:paraId="248E532D" w14:textId="77777777" w:rsidR="006D14E7" w:rsidRPr="00310791" w:rsidRDefault="006D14E7" w:rsidP="00A32129">
      <w:pPr>
        <w:pStyle w:val="Heading1"/>
        <w:autoSpaceDE/>
        <w:autoSpaceDN/>
        <w:spacing w:line="360" w:lineRule="auto"/>
        <w:rPr>
          <w:rFonts w:ascii="Times New Roman" w:hAnsi="Times New Roman"/>
          <w:sz w:val="32"/>
          <w:szCs w:val="32"/>
        </w:rPr>
      </w:pPr>
      <w:bookmarkStart w:id="17" w:name="_Toc533030171"/>
      <w:r w:rsidRPr="00310791">
        <w:rPr>
          <w:rFonts w:ascii="Times New Roman" w:hAnsi="Times New Roman"/>
          <w:sz w:val="32"/>
          <w:szCs w:val="32"/>
        </w:rPr>
        <w:lastRenderedPageBreak/>
        <w:t>Issues, Risk and Dependencies</w:t>
      </w:r>
      <w:bookmarkEnd w:id="17"/>
    </w:p>
    <w:p w14:paraId="1693D427" w14:textId="4293CF89" w:rsidR="000459F4" w:rsidRPr="000459F4" w:rsidRDefault="004E3CF8" w:rsidP="000459F4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856C57">
        <w:rPr>
          <w:sz w:val="28"/>
          <w:szCs w:val="28"/>
        </w:rPr>
        <w:t>The first issue is the c</w:t>
      </w:r>
      <w:r w:rsidR="00CC3CD3" w:rsidRPr="000459F4">
        <w:rPr>
          <w:sz w:val="28"/>
          <w:szCs w:val="28"/>
        </w:rPr>
        <w:t>onfiguration with applicationContext.xml, we almost one day to for this issue, but we solved this problem by add</w:t>
      </w:r>
      <w:r w:rsidR="000459F4" w:rsidRPr="000459F4">
        <w:rPr>
          <w:sz w:val="28"/>
          <w:szCs w:val="28"/>
        </w:rPr>
        <w:t xml:space="preserve"> &lt;packaging&gt; war &lt;/packaging&gt;</w:t>
      </w:r>
    </w:p>
    <w:p w14:paraId="60630854" w14:textId="38C5154A" w:rsidR="000459F4" w:rsidRDefault="000459F4" w:rsidP="000459F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1053BA7" wp14:editId="3746AEF7">
            <wp:simplePos x="0" y="0"/>
            <wp:positionH relativeFrom="column">
              <wp:posOffset>688975</wp:posOffset>
            </wp:positionH>
            <wp:positionV relativeFrom="paragraph">
              <wp:posOffset>125632</wp:posOffset>
            </wp:positionV>
            <wp:extent cx="5219700" cy="13843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22 at 11.05.1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EE502" w14:textId="6E7955A8" w:rsidR="000459F4" w:rsidRDefault="000459F4" w:rsidP="000459F4">
      <w:pPr>
        <w:spacing w:line="360" w:lineRule="auto"/>
        <w:rPr>
          <w:sz w:val="28"/>
          <w:szCs w:val="28"/>
        </w:rPr>
      </w:pPr>
    </w:p>
    <w:p w14:paraId="57D23E39" w14:textId="70F06E90" w:rsidR="000459F4" w:rsidRDefault="000459F4" w:rsidP="000459F4">
      <w:pPr>
        <w:spacing w:line="360" w:lineRule="auto"/>
        <w:rPr>
          <w:sz w:val="28"/>
          <w:szCs w:val="28"/>
        </w:rPr>
      </w:pPr>
    </w:p>
    <w:p w14:paraId="0B9AD9EA" w14:textId="55D15458" w:rsidR="000459F4" w:rsidRDefault="000459F4" w:rsidP="000459F4">
      <w:pPr>
        <w:spacing w:line="360" w:lineRule="auto"/>
        <w:rPr>
          <w:sz w:val="28"/>
          <w:szCs w:val="28"/>
        </w:rPr>
      </w:pPr>
    </w:p>
    <w:p w14:paraId="6AE49E7D" w14:textId="3FC7F028" w:rsidR="000459F4" w:rsidRDefault="000459F4" w:rsidP="000459F4">
      <w:pPr>
        <w:spacing w:line="360" w:lineRule="auto"/>
        <w:rPr>
          <w:sz w:val="28"/>
          <w:szCs w:val="28"/>
        </w:rPr>
      </w:pPr>
    </w:p>
    <w:p w14:paraId="41E9E8EC" w14:textId="0F44EF3B" w:rsidR="000459F4" w:rsidRPr="000459F4" w:rsidRDefault="000459F4" w:rsidP="000459F4">
      <w:pPr>
        <w:spacing w:line="360" w:lineRule="auto"/>
        <w:rPr>
          <w:sz w:val="28"/>
          <w:szCs w:val="28"/>
        </w:rPr>
      </w:pPr>
    </w:p>
    <w:p w14:paraId="76396143" w14:textId="385C842A" w:rsidR="004E3CF8" w:rsidRPr="004E3CF8" w:rsidRDefault="004E3CF8" w:rsidP="004E3CF8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856C57">
        <w:rPr>
          <w:sz w:val="28"/>
          <w:szCs w:val="28"/>
        </w:rPr>
        <w:t xml:space="preserve">In other day, we focused the </w:t>
      </w:r>
      <w:r w:rsidRPr="004E3CF8">
        <w:rPr>
          <w:sz w:val="28"/>
          <w:szCs w:val="28"/>
        </w:rPr>
        <w:t>Relationships between entities</w:t>
      </w:r>
      <w:r w:rsidR="00856C57">
        <w:rPr>
          <w:sz w:val="28"/>
          <w:szCs w:val="28"/>
        </w:rPr>
        <w:t xml:space="preserve"> issue.</w:t>
      </w:r>
    </w:p>
    <w:p w14:paraId="125530C4" w14:textId="29FC59A5" w:rsidR="004E3CF8" w:rsidRPr="004E3CF8" w:rsidRDefault="004E3CF8" w:rsidP="004E3CF8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Pr="004E3CF8">
        <w:rPr>
          <w:sz w:val="28"/>
          <w:szCs w:val="28"/>
        </w:rPr>
        <w:t>Getting lazy loaded objects from a holding object</w:t>
      </w:r>
    </w:p>
    <w:p w14:paraId="693C988E" w14:textId="54389321" w:rsidR="004E3CF8" w:rsidRPr="004E3CF8" w:rsidRDefault="004E3CF8" w:rsidP="004E3CF8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Pr="004E3CF8">
        <w:rPr>
          <w:sz w:val="28"/>
          <w:szCs w:val="28"/>
        </w:rPr>
        <w:t>Role based security at method level</w:t>
      </w:r>
      <w:r w:rsidR="00856C57">
        <w:rPr>
          <w:sz w:val="28"/>
          <w:szCs w:val="28"/>
        </w:rPr>
        <w:t>.</w:t>
      </w:r>
    </w:p>
    <w:p w14:paraId="54B5791E" w14:textId="504723E3" w:rsidR="004E3CF8" w:rsidRPr="004E3CF8" w:rsidRDefault="004E3CF8" w:rsidP="004E3CF8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9E7906">
        <w:rPr>
          <w:sz w:val="28"/>
          <w:szCs w:val="28"/>
        </w:rPr>
        <w:t xml:space="preserve">Our team </w:t>
      </w:r>
      <w:r w:rsidR="00D83602">
        <w:rPr>
          <w:sz w:val="28"/>
          <w:szCs w:val="28"/>
        </w:rPr>
        <w:t xml:space="preserve">issue: </w:t>
      </w:r>
      <w:r w:rsidRPr="004E3CF8">
        <w:rPr>
          <w:sz w:val="28"/>
          <w:szCs w:val="28"/>
        </w:rPr>
        <w:t>Having all four micro services communicate over the network</w:t>
      </w:r>
      <w:r w:rsidR="00856C57">
        <w:rPr>
          <w:sz w:val="28"/>
          <w:szCs w:val="28"/>
        </w:rPr>
        <w:t>.</w:t>
      </w:r>
    </w:p>
    <w:p w14:paraId="7AD158EA" w14:textId="77777777" w:rsidR="004E3CF8" w:rsidRPr="004E3CF8" w:rsidRDefault="004E3CF8" w:rsidP="004E3CF8">
      <w:pPr>
        <w:spacing w:line="360" w:lineRule="auto"/>
        <w:ind w:firstLine="720"/>
        <w:rPr>
          <w:sz w:val="28"/>
          <w:szCs w:val="28"/>
        </w:rPr>
      </w:pPr>
    </w:p>
    <w:p w14:paraId="0CCB717E" w14:textId="3946EC2B" w:rsidR="006D14E7" w:rsidRPr="00310791" w:rsidRDefault="006D14E7" w:rsidP="00A32129">
      <w:pPr>
        <w:pStyle w:val="Heading1"/>
        <w:autoSpaceDE/>
        <w:autoSpaceDN/>
        <w:spacing w:line="360" w:lineRule="auto"/>
        <w:rPr>
          <w:rFonts w:ascii="Times New Roman" w:hAnsi="Times New Roman"/>
          <w:sz w:val="32"/>
          <w:szCs w:val="32"/>
        </w:rPr>
      </w:pPr>
      <w:bookmarkStart w:id="18" w:name="_Toc533030172"/>
      <w:r w:rsidRPr="00310791">
        <w:rPr>
          <w:rFonts w:ascii="Times New Roman" w:hAnsi="Times New Roman"/>
          <w:sz w:val="32"/>
          <w:szCs w:val="32"/>
        </w:rPr>
        <w:t>Future Considerations</w:t>
      </w:r>
      <w:bookmarkEnd w:id="18"/>
    </w:p>
    <w:p w14:paraId="70DF0E33" w14:textId="73E020F3" w:rsidR="00CC3CD3" w:rsidRDefault="000459F4" w:rsidP="000459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</w:t>
      </w:r>
      <w:r w:rsidR="00CC3CD3" w:rsidRPr="00CC3CD3">
        <w:rPr>
          <w:sz w:val="28"/>
          <w:szCs w:val="28"/>
        </w:rPr>
        <w:t>According to the sort time, Auth2 will be implement in order to redirecting to login even after Authentication</w:t>
      </w:r>
      <w:r w:rsidR="00CC3CD3">
        <w:rPr>
          <w:sz w:val="28"/>
          <w:szCs w:val="28"/>
        </w:rPr>
        <w:t>.</w:t>
      </w:r>
    </w:p>
    <w:p w14:paraId="785D0D8C" w14:textId="4ECB4030" w:rsidR="00906153" w:rsidRDefault="00906153" w:rsidP="000459F4">
      <w:pPr>
        <w:pStyle w:val="ListParagraph"/>
        <w:rPr>
          <w:sz w:val="28"/>
          <w:szCs w:val="28"/>
        </w:rPr>
      </w:pPr>
    </w:p>
    <w:p w14:paraId="234FED5F" w14:textId="03B2FA42" w:rsidR="002A700C" w:rsidRDefault="00906153" w:rsidP="002A700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We will apply spring batch processing</w:t>
      </w:r>
      <w:r w:rsidR="002A700C">
        <w:rPr>
          <w:sz w:val="28"/>
          <w:szCs w:val="28"/>
        </w:rPr>
        <w:t>.</w:t>
      </w:r>
    </w:p>
    <w:p w14:paraId="04375813" w14:textId="5A3A76D1" w:rsidR="002A700C" w:rsidRDefault="002A700C" w:rsidP="002A700C">
      <w:pPr>
        <w:pStyle w:val="ListParagraph"/>
        <w:rPr>
          <w:sz w:val="28"/>
          <w:szCs w:val="28"/>
        </w:rPr>
      </w:pPr>
    </w:p>
    <w:p w14:paraId="0FED0652" w14:textId="27DE02EF" w:rsidR="002A700C" w:rsidRPr="002A700C" w:rsidRDefault="002A700C" w:rsidP="002A700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Symbol" w:char="F02A"/>
      </w:r>
      <w:r>
        <w:rPr>
          <w:sz w:val="28"/>
          <w:szCs w:val="28"/>
        </w:rPr>
        <w:t xml:space="preserve"> In future, we can implement this application with leave balance.</w:t>
      </w:r>
    </w:p>
    <w:p w14:paraId="54D72ABF" w14:textId="77777777" w:rsidR="000459F4" w:rsidRPr="00CC3CD3" w:rsidRDefault="000459F4" w:rsidP="000459F4">
      <w:pPr>
        <w:pStyle w:val="ListParagraph"/>
        <w:rPr>
          <w:sz w:val="28"/>
          <w:szCs w:val="28"/>
        </w:rPr>
      </w:pPr>
    </w:p>
    <w:p w14:paraId="10077DED" w14:textId="392D1857" w:rsidR="004E2376" w:rsidRPr="00310791" w:rsidRDefault="00ED4033" w:rsidP="00ED4033">
      <w:pPr>
        <w:pStyle w:val="Heading1"/>
        <w:numPr>
          <w:ilvl w:val="0"/>
          <w:numId w:val="0"/>
        </w:numPr>
        <w:spacing w:line="360" w:lineRule="auto"/>
        <w:ind w:left="720" w:hanging="720"/>
        <w:rPr>
          <w:rFonts w:ascii="Times New Roman" w:hAnsi="Times New Roman"/>
          <w:sz w:val="32"/>
          <w:szCs w:val="32"/>
        </w:rPr>
      </w:pPr>
      <w:bookmarkStart w:id="19" w:name="_Toc456598590"/>
      <w:bookmarkStart w:id="20" w:name="_Toc492766844"/>
      <w:bookmarkStart w:id="21" w:name="_Toc27473669"/>
      <w:bookmarkStart w:id="22" w:name="_Toc533030173"/>
      <w:r w:rsidRPr="00310791">
        <w:rPr>
          <w:rFonts w:ascii="Times New Roman" w:hAnsi="Times New Roman"/>
          <w:sz w:val="32"/>
          <w:szCs w:val="32"/>
        </w:rPr>
        <w:t>9.</w:t>
      </w:r>
      <w:r w:rsidRPr="00310791">
        <w:rPr>
          <w:rFonts w:ascii="Times New Roman" w:hAnsi="Times New Roman"/>
          <w:sz w:val="32"/>
          <w:szCs w:val="32"/>
        </w:rPr>
        <w:tab/>
      </w:r>
      <w:r w:rsidR="004E2376" w:rsidRPr="00310791">
        <w:rPr>
          <w:rFonts w:ascii="Times New Roman" w:hAnsi="Times New Roman"/>
          <w:sz w:val="32"/>
          <w:szCs w:val="32"/>
        </w:rPr>
        <w:t>References</w:t>
      </w:r>
      <w:bookmarkEnd w:id="19"/>
      <w:bookmarkEnd w:id="20"/>
      <w:bookmarkEnd w:id="21"/>
      <w:bookmarkEnd w:id="22"/>
    </w:p>
    <w:p w14:paraId="0A76A67F" w14:textId="520B7A37" w:rsidR="00FB00C2" w:rsidRDefault="00FB00C2" w:rsidP="00A32129">
      <w:pPr>
        <w:spacing w:line="360" w:lineRule="auto"/>
        <w:ind w:firstLine="720"/>
        <w:rPr>
          <w:sz w:val="28"/>
          <w:szCs w:val="28"/>
        </w:rPr>
      </w:pPr>
      <w:r w:rsidRPr="00A32129">
        <w:rPr>
          <w:sz w:val="28"/>
          <w:szCs w:val="28"/>
        </w:rPr>
        <w:t>Demos from</w:t>
      </w:r>
      <w:r w:rsidR="00B146E9" w:rsidRPr="00A32129">
        <w:rPr>
          <w:sz w:val="28"/>
          <w:szCs w:val="28"/>
        </w:rPr>
        <w:t xml:space="preserve"> Professor</w:t>
      </w:r>
      <w:r w:rsidRPr="00A32129">
        <w:rPr>
          <w:sz w:val="28"/>
          <w:szCs w:val="28"/>
        </w:rPr>
        <w:t xml:space="preserve"> Joe </w:t>
      </w:r>
      <w:proofErr w:type="spellStart"/>
      <w:r w:rsidRPr="00A32129">
        <w:rPr>
          <w:sz w:val="28"/>
          <w:szCs w:val="28"/>
        </w:rPr>
        <w:t>Bruen</w:t>
      </w:r>
      <w:proofErr w:type="spellEnd"/>
    </w:p>
    <w:p w14:paraId="1D5C73DD" w14:textId="74591646" w:rsidR="00FA6751" w:rsidRDefault="00FA6751" w:rsidP="00A32129">
      <w:pPr>
        <w:spacing w:line="360" w:lineRule="auto"/>
        <w:ind w:firstLine="720"/>
        <w:rPr>
          <w:sz w:val="28"/>
          <w:szCs w:val="28"/>
        </w:rPr>
      </w:pPr>
      <w:hyperlink r:id="rId19" w:history="1">
        <w:r w:rsidRPr="00B44F69">
          <w:rPr>
            <w:rStyle w:val="Hyperlink"/>
            <w:sz w:val="28"/>
            <w:szCs w:val="28"/>
          </w:rPr>
          <w:t>http://www.udemy.com</w:t>
        </w:r>
      </w:hyperlink>
    </w:p>
    <w:p w14:paraId="272C181D" w14:textId="77777777" w:rsidR="00FA6751" w:rsidRDefault="00FA6751" w:rsidP="00A32129">
      <w:pPr>
        <w:spacing w:line="360" w:lineRule="auto"/>
        <w:ind w:firstLine="720"/>
        <w:rPr>
          <w:sz w:val="28"/>
          <w:szCs w:val="28"/>
        </w:rPr>
      </w:pPr>
    </w:p>
    <w:p w14:paraId="67BFA673" w14:textId="6BB8DD05" w:rsidR="002D624B" w:rsidRDefault="002D624B" w:rsidP="00A32129">
      <w:pPr>
        <w:spacing w:line="360" w:lineRule="auto"/>
        <w:ind w:firstLine="720"/>
        <w:rPr>
          <w:sz w:val="28"/>
          <w:szCs w:val="28"/>
        </w:rPr>
      </w:pPr>
    </w:p>
    <w:sectPr w:rsidR="002D624B" w:rsidSect="001B1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6821D5" w14:textId="77777777" w:rsidR="00015466" w:rsidRDefault="00015466">
      <w:r>
        <w:separator/>
      </w:r>
    </w:p>
  </w:endnote>
  <w:endnote w:type="continuationSeparator" w:id="0">
    <w:p w14:paraId="5308075B" w14:textId="77777777" w:rsidR="00015466" w:rsidRDefault="00015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15595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C55213" w14:textId="32DFC9C4" w:rsidR="00A32129" w:rsidRDefault="00A321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62EB1C" w14:textId="77777777" w:rsidR="00A32129" w:rsidRDefault="00A32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DC25B" w14:textId="77777777" w:rsidR="00015466" w:rsidRDefault="00015466">
      <w:r>
        <w:separator/>
      </w:r>
    </w:p>
  </w:footnote>
  <w:footnote w:type="continuationSeparator" w:id="0">
    <w:p w14:paraId="7DD8238C" w14:textId="77777777" w:rsidR="00015466" w:rsidRDefault="000154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3AF5D" w14:textId="1F92F36D" w:rsidR="0056799F" w:rsidRDefault="008D17DD">
    <w:pPr>
      <w:pStyle w:val="Header"/>
    </w:pPr>
    <w:r>
      <w:rPr>
        <w:caps/>
        <w:noProof/>
        <w:color w:val="808080" w:themeColor="background1" w:themeShade="8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3915FA8" wp14:editId="183805E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1778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91ED4" w14:textId="77777777" w:rsidR="008D17DD" w:rsidRDefault="008D17DD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3915FA8" id="Group 167" o:spid="_x0000_s1029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">
              <v:group id="Group 168" o:spid="_x0000_s1030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ctangle 169" o:spid="_x0000_s1031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" fillcolor="white [3212]" stroked="f" strokeweight="1pt">
                  <v:fill opacity="0"/>
                </v:rect>
                <v:shape id="Rectangle 12" o:spid="_x0000_s1032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3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4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14:paraId="34E91ED4" w14:textId="77777777" w:rsidR="008D17DD" w:rsidRDefault="008D17DD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BEEAA102"/>
    <w:lvl w:ilvl="0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"/>
      <w:legacy w:legacy="1" w:legacySpace="144" w:legacyIndent="720"/>
      <w:lvlJc w:val="left"/>
      <w:pPr>
        <w:ind w:left="720" w:hanging="720"/>
      </w:pPr>
      <w:rPr>
        <w:b/>
      </w:rPr>
    </w:lvl>
    <w:lvl w:ilvl="2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000004"/>
    <w:multiLevelType w:val="hybridMultilevel"/>
    <w:tmpl w:val="4DB127F8"/>
    <w:lvl w:ilvl="0" w:tplc="FFFFFFFF">
      <w:start w:val="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850DCF"/>
    <w:multiLevelType w:val="hybridMultilevel"/>
    <w:tmpl w:val="DA32472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7B4E45"/>
    <w:multiLevelType w:val="hybridMultilevel"/>
    <w:tmpl w:val="68EC8ED2"/>
    <w:lvl w:ilvl="0" w:tplc="3654A7E4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B52177"/>
    <w:multiLevelType w:val="hybridMultilevel"/>
    <w:tmpl w:val="D8A26A08"/>
    <w:lvl w:ilvl="0" w:tplc="1690069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87A15"/>
    <w:multiLevelType w:val="hybridMultilevel"/>
    <w:tmpl w:val="570CDF9E"/>
    <w:lvl w:ilvl="0" w:tplc="3DECD09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910F6C"/>
    <w:multiLevelType w:val="hybridMultilevel"/>
    <w:tmpl w:val="F462FD4A"/>
    <w:lvl w:ilvl="0" w:tplc="4B602D36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B7215"/>
    <w:multiLevelType w:val="hybridMultilevel"/>
    <w:tmpl w:val="9DC8AB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0974B4"/>
    <w:multiLevelType w:val="hybridMultilevel"/>
    <w:tmpl w:val="B82299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2B08F8"/>
    <w:multiLevelType w:val="hybridMultilevel"/>
    <w:tmpl w:val="C31EFCDC"/>
    <w:lvl w:ilvl="0" w:tplc="E7C870D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7DC25835"/>
    <w:multiLevelType w:val="hybridMultilevel"/>
    <w:tmpl w:val="225C9592"/>
    <w:lvl w:ilvl="0" w:tplc="D68C756C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7"/>
  </w:num>
  <w:num w:numId="5">
    <w:abstractNumId w:val="10"/>
  </w:num>
  <w:num w:numId="6">
    <w:abstractNumId w:val="8"/>
  </w:num>
  <w:num w:numId="7">
    <w:abstractNumId w:val="6"/>
  </w:num>
  <w:num w:numId="8">
    <w:abstractNumId w:val="2"/>
  </w:num>
  <w:num w:numId="9">
    <w:abstractNumId w:val="4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B33"/>
    <w:rsid w:val="000022D8"/>
    <w:rsid w:val="0000315C"/>
    <w:rsid w:val="000063E0"/>
    <w:rsid w:val="00015466"/>
    <w:rsid w:val="00015D04"/>
    <w:rsid w:val="0003326C"/>
    <w:rsid w:val="00035514"/>
    <w:rsid w:val="000459F4"/>
    <w:rsid w:val="00050770"/>
    <w:rsid w:val="00052FB1"/>
    <w:rsid w:val="00057035"/>
    <w:rsid w:val="000617E1"/>
    <w:rsid w:val="000731ED"/>
    <w:rsid w:val="0007668C"/>
    <w:rsid w:val="00082C58"/>
    <w:rsid w:val="00082C69"/>
    <w:rsid w:val="00082FD4"/>
    <w:rsid w:val="0008754B"/>
    <w:rsid w:val="00092FF0"/>
    <w:rsid w:val="00093A08"/>
    <w:rsid w:val="00096150"/>
    <w:rsid w:val="000969CF"/>
    <w:rsid w:val="00096C74"/>
    <w:rsid w:val="00096E2C"/>
    <w:rsid w:val="000A057D"/>
    <w:rsid w:val="000A5E2B"/>
    <w:rsid w:val="000B424C"/>
    <w:rsid w:val="000C3E92"/>
    <w:rsid w:val="000C3E93"/>
    <w:rsid w:val="000D56A2"/>
    <w:rsid w:val="000F15A7"/>
    <w:rsid w:val="000F3AA4"/>
    <w:rsid w:val="000F653D"/>
    <w:rsid w:val="001009C2"/>
    <w:rsid w:val="00113D55"/>
    <w:rsid w:val="00132CBF"/>
    <w:rsid w:val="0014276A"/>
    <w:rsid w:val="0014421C"/>
    <w:rsid w:val="0014678B"/>
    <w:rsid w:val="001515DF"/>
    <w:rsid w:val="00173938"/>
    <w:rsid w:val="001763B5"/>
    <w:rsid w:val="00193558"/>
    <w:rsid w:val="0019655A"/>
    <w:rsid w:val="001A6F6C"/>
    <w:rsid w:val="001B1EC4"/>
    <w:rsid w:val="001B40A8"/>
    <w:rsid w:val="001B69DB"/>
    <w:rsid w:val="001B74D1"/>
    <w:rsid w:val="001C0CCF"/>
    <w:rsid w:val="001C3F6C"/>
    <w:rsid w:val="001E2B2B"/>
    <w:rsid w:val="00200CFB"/>
    <w:rsid w:val="0020366A"/>
    <w:rsid w:val="00210C33"/>
    <w:rsid w:val="002137DE"/>
    <w:rsid w:val="002258BC"/>
    <w:rsid w:val="002322F0"/>
    <w:rsid w:val="00233D72"/>
    <w:rsid w:val="00237FEC"/>
    <w:rsid w:val="00247D28"/>
    <w:rsid w:val="00253047"/>
    <w:rsid w:val="00262936"/>
    <w:rsid w:val="00270866"/>
    <w:rsid w:val="00277B15"/>
    <w:rsid w:val="00294C0E"/>
    <w:rsid w:val="002A700C"/>
    <w:rsid w:val="002B0C66"/>
    <w:rsid w:val="002C523A"/>
    <w:rsid w:val="002C70D4"/>
    <w:rsid w:val="002D624B"/>
    <w:rsid w:val="002D702F"/>
    <w:rsid w:val="002E4928"/>
    <w:rsid w:val="002E5B7E"/>
    <w:rsid w:val="002F2D5C"/>
    <w:rsid w:val="00306C87"/>
    <w:rsid w:val="00310310"/>
    <w:rsid w:val="00310791"/>
    <w:rsid w:val="003124A7"/>
    <w:rsid w:val="00327605"/>
    <w:rsid w:val="00343DBA"/>
    <w:rsid w:val="0034410A"/>
    <w:rsid w:val="00350535"/>
    <w:rsid w:val="0037607D"/>
    <w:rsid w:val="00386384"/>
    <w:rsid w:val="00393C55"/>
    <w:rsid w:val="003950F9"/>
    <w:rsid w:val="0039546A"/>
    <w:rsid w:val="003A10C6"/>
    <w:rsid w:val="003B2EBE"/>
    <w:rsid w:val="003D00DD"/>
    <w:rsid w:val="003D097C"/>
    <w:rsid w:val="003D1E6B"/>
    <w:rsid w:val="003D61D3"/>
    <w:rsid w:val="003D6B86"/>
    <w:rsid w:val="003E45AA"/>
    <w:rsid w:val="003E6FA5"/>
    <w:rsid w:val="003F47E8"/>
    <w:rsid w:val="003F732D"/>
    <w:rsid w:val="00401986"/>
    <w:rsid w:val="0040403C"/>
    <w:rsid w:val="0041593E"/>
    <w:rsid w:val="00421005"/>
    <w:rsid w:val="0042353B"/>
    <w:rsid w:val="004242E3"/>
    <w:rsid w:val="004314AE"/>
    <w:rsid w:val="00432245"/>
    <w:rsid w:val="00432D84"/>
    <w:rsid w:val="00437822"/>
    <w:rsid w:val="0044147D"/>
    <w:rsid w:val="00444D96"/>
    <w:rsid w:val="00447CB5"/>
    <w:rsid w:val="004703B1"/>
    <w:rsid w:val="0047668D"/>
    <w:rsid w:val="00482A92"/>
    <w:rsid w:val="00495958"/>
    <w:rsid w:val="004A79DE"/>
    <w:rsid w:val="004B3E2A"/>
    <w:rsid w:val="004B73CB"/>
    <w:rsid w:val="004B7738"/>
    <w:rsid w:val="004D2C7A"/>
    <w:rsid w:val="004D48FB"/>
    <w:rsid w:val="004E2376"/>
    <w:rsid w:val="004E3CF8"/>
    <w:rsid w:val="004E4D1D"/>
    <w:rsid w:val="004F7F21"/>
    <w:rsid w:val="00511543"/>
    <w:rsid w:val="0051279A"/>
    <w:rsid w:val="005136EE"/>
    <w:rsid w:val="0051612B"/>
    <w:rsid w:val="00516A62"/>
    <w:rsid w:val="005375EA"/>
    <w:rsid w:val="00541573"/>
    <w:rsid w:val="005449C8"/>
    <w:rsid w:val="00547394"/>
    <w:rsid w:val="00553B31"/>
    <w:rsid w:val="005554D6"/>
    <w:rsid w:val="00560527"/>
    <w:rsid w:val="0056799F"/>
    <w:rsid w:val="00575360"/>
    <w:rsid w:val="005761FD"/>
    <w:rsid w:val="005916B5"/>
    <w:rsid w:val="00593053"/>
    <w:rsid w:val="005A4D37"/>
    <w:rsid w:val="005B22A7"/>
    <w:rsid w:val="005B272A"/>
    <w:rsid w:val="005B4A33"/>
    <w:rsid w:val="005B5273"/>
    <w:rsid w:val="005C77C9"/>
    <w:rsid w:val="005E0F8E"/>
    <w:rsid w:val="005E3FD6"/>
    <w:rsid w:val="005E7536"/>
    <w:rsid w:val="005F3764"/>
    <w:rsid w:val="0060225B"/>
    <w:rsid w:val="00605647"/>
    <w:rsid w:val="00606048"/>
    <w:rsid w:val="006253ED"/>
    <w:rsid w:val="006355D9"/>
    <w:rsid w:val="0064626A"/>
    <w:rsid w:val="00657153"/>
    <w:rsid w:val="00663427"/>
    <w:rsid w:val="006774FB"/>
    <w:rsid w:val="00681227"/>
    <w:rsid w:val="00681BC6"/>
    <w:rsid w:val="00684703"/>
    <w:rsid w:val="006A458E"/>
    <w:rsid w:val="006A6950"/>
    <w:rsid w:val="006D14E7"/>
    <w:rsid w:val="006D59F5"/>
    <w:rsid w:val="006E5964"/>
    <w:rsid w:val="006E5D23"/>
    <w:rsid w:val="006E5FA2"/>
    <w:rsid w:val="006F5B27"/>
    <w:rsid w:val="007061F8"/>
    <w:rsid w:val="007116D1"/>
    <w:rsid w:val="007326F7"/>
    <w:rsid w:val="007336D5"/>
    <w:rsid w:val="00737104"/>
    <w:rsid w:val="007443C5"/>
    <w:rsid w:val="00775718"/>
    <w:rsid w:val="007826B1"/>
    <w:rsid w:val="007966D5"/>
    <w:rsid w:val="007A0F0E"/>
    <w:rsid w:val="007A4C3E"/>
    <w:rsid w:val="007A77A0"/>
    <w:rsid w:val="007A7C2F"/>
    <w:rsid w:val="007B0605"/>
    <w:rsid w:val="007B517E"/>
    <w:rsid w:val="007C55CC"/>
    <w:rsid w:val="007C75A4"/>
    <w:rsid w:val="007D0776"/>
    <w:rsid w:val="007D6773"/>
    <w:rsid w:val="007E4275"/>
    <w:rsid w:val="007E6846"/>
    <w:rsid w:val="007E6C74"/>
    <w:rsid w:val="007F64A1"/>
    <w:rsid w:val="00801246"/>
    <w:rsid w:val="00806292"/>
    <w:rsid w:val="00812C31"/>
    <w:rsid w:val="008150CE"/>
    <w:rsid w:val="008211A3"/>
    <w:rsid w:val="00822B33"/>
    <w:rsid w:val="00824936"/>
    <w:rsid w:val="0082627A"/>
    <w:rsid w:val="008276F4"/>
    <w:rsid w:val="00837500"/>
    <w:rsid w:val="00850E15"/>
    <w:rsid w:val="00856C57"/>
    <w:rsid w:val="00857DB5"/>
    <w:rsid w:val="00870ADC"/>
    <w:rsid w:val="00872B33"/>
    <w:rsid w:val="008745E4"/>
    <w:rsid w:val="008765AD"/>
    <w:rsid w:val="0088375E"/>
    <w:rsid w:val="0089067F"/>
    <w:rsid w:val="00894598"/>
    <w:rsid w:val="008A11BE"/>
    <w:rsid w:val="008A435D"/>
    <w:rsid w:val="008A4452"/>
    <w:rsid w:val="008A627E"/>
    <w:rsid w:val="008B2285"/>
    <w:rsid w:val="008B4A51"/>
    <w:rsid w:val="008D17DD"/>
    <w:rsid w:val="008E5AE3"/>
    <w:rsid w:val="008F5248"/>
    <w:rsid w:val="009060C9"/>
    <w:rsid w:val="00906153"/>
    <w:rsid w:val="009128C9"/>
    <w:rsid w:val="00923876"/>
    <w:rsid w:val="0092459F"/>
    <w:rsid w:val="00930EE0"/>
    <w:rsid w:val="00934A49"/>
    <w:rsid w:val="009371D9"/>
    <w:rsid w:val="00941994"/>
    <w:rsid w:val="009419DC"/>
    <w:rsid w:val="00944E31"/>
    <w:rsid w:val="0094765E"/>
    <w:rsid w:val="00954463"/>
    <w:rsid w:val="009554EC"/>
    <w:rsid w:val="0096519D"/>
    <w:rsid w:val="00967B9D"/>
    <w:rsid w:val="009961E2"/>
    <w:rsid w:val="009A450E"/>
    <w:rsid w:val="009A468F"/>
    <w:rsid w:val="009B391E"/>
    <w:rsid w:val="009B7EC2"/>
    <w:rsid w:val="009C0BF1"/>
    <w:rsid w:val="009D2563"/>
    <w:rsid w:val="009D35D3"/>
    <w:rsid w:val="009D6476"/>
    <w:rsid w:val="009E0EE6"/>
    <w:rsid w:val="009E38CE"/>
    <w:rsid w:val="009E5B7D"/>
    <w:rsid w:val="009E68B5"/>
    <w:rsid w:val="009E7906"/>
    <w:rsid w:val="00A112E2"/>
    <w:rsid w:val="00A1246F"/>
    <w:rsid w:val="00A21439"/>
    <w:rsid w:val="00A21CEF"/>
    <w:rsid w:val="00A249FB"/>
    <w:rsid w:val="00A260F1"/>
    <w:rsid w:val="00A32129"/>
    <w:rsid w:val="00A35121"/>
    <w:rsid w:val="00A35895"/>
    <w:rsid w:val="00A62ABF"/>
    <w:rsid w:val="00A648CD"/>
    <w:rsid w:val="00A97C84"/>
    <w:rsid w:val="00AB1AA8"/>
    <w:rsid w:val="00AB3919"/>
    <w:rsid w:val="00AB5D55"/>
    <w:rsid w:val="00AB7E80"/>
    <w:rsid w:val="00AC1300"/>
    <w:rsid w:val="00AC7094"/>
    <w:rsid w:val="00AD40A9"/>
    <w:rsid w:val="00AE265C"/>
    <w:rsid w:val="00AE2689"/>
    <w:rsid w:val="00B03B7B"/>
    <w:rsid w:val="00B063DF"/>
    <w:rsid w:val="00B146E6"/>
    <w:rsid w:val="00B146E9"/>
    <w:rsid w:val="00B154C5"/>
    <w:rsid w:val="00B17D91"/>
    <w:rsid w:val="00B24021"/>
    <w:rsid w:val="00B307F2"/>
    <w:rsid w:val="00B335C6"/>
    <w:rsid w:val="00B34921"/>
    <w:rsid w:val="00B43CB5"/>
    <w:rsid w:val="00B51384"/>
    <w:rsid w:val="00B606AE"/>
    <w:rsid w:val="00B80766"/>
    <w:rsid w:val="00B82A47"/>
    <w:rsid w:val="00B835E2"/>
    <w:rsid w:val="00B920BC"/>
    <w:rsid w:val="00BB0A91"/>
    <w:rsid w:val="00BC0769"/>
    <w:rsid w:val="00BC7204"/>
    <w:rsid w:val="00BD1236"/>
    <w:rsid w:val="00BD5522"/>
    <w:rsid w:val="00BE0277"/>
    <w:rsid w:val="00BE30BF"/>
    <w:rsid w:val="00BF2998"/>
    <w:rsid w:val="00BF3D9E"/>
    <w:rsid w:val="00BF5D0E"/>
    <w:rsid w:val="00C06237"/>
    <w:rsid w:val="00C14217"/>
    <w:rsid w:val="00C24ECD"/>
    <w:rsid w:val="00C47A17"/>
    <w:rsid w:val="00C50224"/>
    <w:rsid w:val="00C5535C"/>
    <w:rsid w:val="00C610FE"/>
    <w:rsid w:val="00C61601"/>
    <w:rsid w:val="00C664E7"/>
    <w:rsid w:val="00C670FD"/>
    <w:rsid w:val="00C7204E"/>
    <w:rsid w:val="00C73709"/>
    <w:rsid w:val="00C73BAE"/>
    <w:rsid w:val="00C842AB"/>
    <w:rsid w:val="00C96B2E"/>
    <w:rsid w:val="00C972E2"/>
    <w:rsid w:val="00CB32DC"/>
    <w:rsid w:val="00CB5FDB"/>
    <w:rsid w:val="00CB7CCF"/>
    <w:rsid w:val="00CC3CD3"/>
    <w:rsid w:val="00CC7444"/>
    <w:rsid w:val="00CC7E8D"/>
    <w:rsid w:val="00CD1435"/>
    <w:rsid w:val="00CE2318"/>
    <w:rsid w:val="00CE6E99"/>
    <w:rsid w:val="00CF0769"/>
    <w:rsid w:val="00D175C1"/>
    <w:rsid w:val="00D3053A"/>
    <w:rsid w:val="00D47FA9"/>
    <w:rsid w:val="00D51A0C"/>
    <w:rsid w:val="00D60B87"/>
    <w:rsid w:val="00D716D8"/>
    <w:rsid w:val="00D73FDD"/>
    <w:rsid w:val="00D81C70"/>
    <w:rsid w:val="00D83602"/>
    <w:rsid w:val="00D85DB3"/>
    <w:rsid w:val="00D86B19"/>
    <w:rsid w:val="00D9372C"/>
    <w:rsid w:val="00D961A5"/>
    <w:rsid w:val="00DA0163"/>
    <w:rsid w:val="00DA3428"/>
    <w:rsid w:val="00DB7968"/>
    <w:rsid w:val="00DD3AEE"/>
    <w:rsid w:val="00DD465D"/>
    <w:rsid w:val="00DD5C47"/>
    <w:rsid w:val="00DD5C5C"/>
    <w:rsid w:val="00DE0832"/>
    <w:rsid w:val="00DE7E6E"/>
    <w:rsid w:val="00DE7FAD"/>
    <w:rsid w:val="00DF15D2"/>
    <w:rsid w:val="00E00F1D"/>
    <w:rsid w:val="00E0303A"/>
    <w:rsid w:val="00E051AA"/>
    <w:rsid w:val="00E11DAF"/>
    <w:rsid w:val="00E2073B"/>
    <w:rsid w:val="00E37DD9"/>
    <w:rsid w:val="00E73DE1"/>
    <w:rsid w:val="00E74409"/>
    <w:rsid w:val="00E7507E"/>
    <w:rsid w:val="00E75D20"/>
    <w:rsid w:val="00E84CEF"/>
    <w:rsid w:val="00E87F9B"/>
    <w:rsid w:val="00EA051F"/>
    <w:rsid w:val="00EA17A8"/>
    <w:rsid w:val="00EB75AE"/>
    <w:rsid w:val="00ED1EEA"/>
    <w:rsid w:val="00ED29D2"/>
    <w:rsid w:val="00ED4033"/>
    <w:rsid w:val="00ED6E69"/>
    <w:rsid w:val="00EE0467"/>
    <w:rsid w:val="00EE3122"/>
    <w:rsid w:val="00EE6857"/>
    <w:rsid w:val="00EF05D5"/>
    <w:rsid w:val="00EF4978"/>
    <w:rsid w:val="00F0069F"/>
    <w:rsid w:val="00F0128D"/>
    <w:rsid w:val="00F027B9"/>
    <w:rsid w:val="00F05CC1"/>
    <w:rsid w:val="00F0623C"/>
    <w:rsid w:val="00F1314E"/>
    <w:rsid w:val="00F13324"/>
    <w:rsid w:val="00F1663A"/>
    <w:rsid w:val="00F229F3"/>
    <w:rsid w:val="00F42258"/>
    <w:rsid w:val="00F44744"/>
    <w:rsid w:val="00F45392"/>
    <w:rsid w:val="00F645C6"/>
    <w:rsid w:val="00F66006"/>
    <w:rsid w:val="00F719C3"/>
    <w:rsid w:val="00F736CF"/>
    <w:rsid w:val="00F73FED"/>
    <w:rsid w:val="00F94F36"/>
    <w:rsid w:val="00FA284F"/>
    <w:rsid w:val="00FA33EA"/>
    <w:rsid w:val="00FA3FA4"/>
    <w:rsid w:val="00FA6751"/>
    <w:rsid w:val="00FA6FCA"/>
    <w:rsid w:val="00FB00C2"/>
    <w:rsid w:val="00FB0FE0"/>
    <w:rsid w:val="00FC3676"/>
    <w:rsid w:val="00FC6617"/>
    <w:rsid w:val="00FD5D92"/>
    <w:rsid w:val="00FE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3E745C"/>
  <w15:chartTrackingRefBased/>
  <w15:docId w15:val="{EE881867-08D8-41BF-9C53-3A2860AF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3CF8"/>
    <w:rPr>
      <w:szCs w:val="24"/>
    </w:rPr>
  </w:style>
  <w:style w:type="paragraph" w:styleId="Heading1">
    <w:name w:val="heading 1"/>
    <w:basedOn w:val="Normal"/>
    <w:next w:val="Normal"/>
    <w:qFormat/>
    <w:rsid w:val="00B34921"/>
    <w:pPr>
      <w:keepNext/>
      <w:widowControl w:val="0"/>
      <w:numPr>
        <w:numId w:val="1"/>
      </w:numPr>
      <w:autoSpaceDE w:val="0"/>
      <w:autoSpaceDN w:val="0"/>
      <w:spacing w:before="120" w:after="60" w:line="240" w:lineRule="atLeast"/>
      <w:outlineLvl w:val="0"/>
    </w:pPr>
    <w:rPr>
      <w:rFonts w:ascii="Arial" w:hAnsi="Arial"/>
      <w:b/>
      <w:bCs/>
    </w:rPr>
  </w:style>
  <w:style w:type="paragraph" w:styleId="Heading2">
    <w:name w:val="heading 2"/>
    <w:basedOn w:val="Heading1"/>
    <w:next w:val="Normal"/>
    <w:qFormat/>
    <w:rsid w:val="00B34921"/>
    <w:pPr>
      <w:numPr>
        <w:ilvl w:val="1"/>
      </w:numPr>
      <w:outlineLvl w:val="1"/>
    </w:pPr>
    <w:rPr>
      <w:szCs w:val="20"/>
    </w:rPr>
  </w:style>
  <w:style w:type="paragraph" w:styleId="Heading3">
    <w:name w:val="heading 3"/>
    <w:basedOn w:val="Heading1"/>
    <w:next w:val="Normal"/>
    <w:qFormat/>
    <w:rsid w:val="00B34921"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rsid w:val="00B34921"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rsid w:val="00B34921"/>
    <w:pPr>
      <w:widowControl w:val="0"/>
      <w:numPr>
        <w:ilvl w:val="4"/>
        <w:numId w:val="1"/>
      </w:numPr>
      <w:autoSpaceDE w:val="0"/>
      <w:autoSpaceDN w:val="0"/>
      <w:spacing w:before="240" w:after="60" w:line="240" w:lineRule="atLeast"/>
      <w:ind w:left="288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rsid w:val="00B34921"/>
    <w:pPr>
      <w:widowControl w:val="0"/>
      <w:numPr>
        <w:ilvl w:val="5"/>
        <w:numId w:val="1"/>
      </w:numPr>
      <w:autoSpaceDE w:val="0"/>
      <w:autoSpaceDN w:val="0"/>
      <w:spacing w:before="240" w:after="60" w:line="240" w:lineRule="atLeast"/>
      <w:ind w:left="288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rsid w:val="00B34921"/>
    <w:pPr>
      <w:widowControl w:val="0"/>
      <w:numPr>
        <w:ilvl w:val="6"/>
        <w:numId w:val="1"/>
      </w:numPr>
      <w:autoSpaceDE w:val="0"/>
      <w:autoSpaceDN w:val="0"/>
      <w:spacing w:before="240" w:after="60" w:line="240" w:lineRule="atLeast"/>
      <w:ind w:left="2880"/>
      <w:outlineLvl w:val="6"/>
    </w:pPr>
    <w:rPr>
      <w:szCs w:val="20"/>
    </w:rPr>
  </w:style>
  <w:style w:type="paragraph" w:styleId="Heading8">
    <w:name w:val="heading 8"/>
    <w:basedOn w:val="Normal"/>
    <w:next w:val="Normal"/>
    <w:qFormat/>
    <w:rsid w:val="00B34921"/>
    <w:pPr>
      <w:widowControl w:val="0"/>
      <w:numPr>
        <w:ilvl w:val="7"/>
        <w:numId w:val="1"/>
      </w:numPr>
      <w:autoSpaceDE w:val="0"/>
      <w:autoSpaceDN w:val="0"/>
      <w:spacing w:before="240" w:after="60" w:line="240" w:lineRule="atLeast"/>
      <w:ind w:left="2880"/>
      <w:outlineLvl w:val="7"/>
    </w:pPr>
    <w:rPr>
      <w:i/>
      <w:iCs/>
      <w:szCs w:val="20"/>
    </w:rPr>
  </w:style>
  <w:style w:type="paragraph" w:styleId="Heading9">
    <w:name w:val="heading 9"/>
    <w:basedOn w:val="Normal"/>
    <w:next w:val="Normal"/>
    <w:qFormat/>
    <w:rsid w:val="00B34921"/>
    <w:pPr>
      <w:widowControl w:val="0"/>
      <w:numPr>
        <w:ilvl w:val="8"/>
        <w:numId w:val="1"/>
      </w:numPr>
      <w:autoSpaceDE w:val="0"/>
      <w:autoSpaceDN w:val="0"/>
      <w:spacing w:before="240" w:after="60" w:line="240" w:lineRule="atLeast"/>
      <w:ind w:left="288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Pr>
      <w:color w:val="FF00FF"/>
      <w:sz w:val="16"/>
      <w:szCs w:val="16"/>
    </w:rPr>
  </w:style>
  <w:style w:type="paragraph" w:styleId="CommentText">
    <w:name w:val="annotation text"/>
    <w:basedOn w:val="Normal"/>
    <w:semiHidden/>
    <w:rPr>
      <w:szCs w:val="20"/>
    </w:rPr>
  </w:style>
  <w:style w:type="paragraph" w:styleId="CommentSubject">
    <w:name w:val="annotation subject"/>
    <w:basedOn w:val="CommentText"/>
    <w:next w:val="CommentText"/>
    <w:semiHidden/>
    <w:rsid w:val="00822B33"/>
    <w:rPr>
      <w:b/>
      <w:bCs/>
    </w:rPr>
  </w:style>
  <w:style w:type="paragraph" w:styleId="Title">
    <w:name w:val="Title"/>
    <w:basedOn w:val="Normal"/>
    <w:next w:val="Normal"/>
    <w:qFormat/>
    <w:rsid w:val="00A62ABF"/>
    <w:pPr>
      <w:widowControl w:val="0"/>
      <w:autoSpaceDE w:val="0"/>
      <w:autoSpaceDN w:val="0"/>
      <w:jc w:val="center"/>
    </w:pPr>
    <w:rPr>
      <w:rFonts w:ascii="Arial" w:hAnsi="Arial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rsid w:val="00A62ABF"/>
    <w:pPr>
      <w:widowControl w:val="0"/>
      <w:tabs>
        <w:tab w:val="center" w:pos="4320"/>
        <w:tab w:val="right" w:pos="8640"/>
      </w:tabs>
      <w:autoSpaceDE w:val="0"/>
      <w:autoSpaceDN w:val="0"/>
      <w:spacing w:line="240" w:lineRule="atLeast"/>
    </w:pPr>
    <w:rPr>
      <w:szCs w:val="20"/>
    </w:rPr>
  </w:style>
  <w:style w:type="paragraph" w:customStyle="1" w:styleId="Tabletext">
    <w:name w:val="Tabletext"/>
    <w:basedOn w:val="Normal"/>
    <w:rsid w:val="00A62ABF"/>
    <w:pPr>
      <w:keepLines/>
      <w:widowControl w:val="0"/>
      <w:autoSpaceDE w:val="0"/>
      <w:autoSpaceDN w:val="0"/>
      <w:spacing w:after="120" w:line="240" w:lineRule="atLeast"/>
    </w:pPr>
    <w:rPr>
      <w:szCs w:val="20"/>
    </w:rPr>
  </w:style>
  <w:style w:type="paragraph" w:styleId="BodyTextIndent">
    <w:name w:val="Body Text Indent"/>
    <w:basedOn w:val="Normal"/>
    <w:rsid w:val="00B34921"/>
    <w:pPr>
      <w:widowControl w:val="0"/>
      <w:autoSpaceDE w:val="0"/>
      <w:autoSpaceDN w:val="0"/>
      <w:ind w:left="270"/>
    </w:pPr>
    <w:rPr>
      <w:kern w:val="28"/>
      <w:szCs w:val="20"/>
    </w:rPr>
  </w:style>
  <w:style w:type="paragraph" w:styleId="Caption">
    <w:name w:val="caption"/>
    <w:basedOn w:val="Normal"/>
    <w:next w:val="Normal"/>
    <w:qFormat/>
    <w:rsid w:val="00FC6617"/>
    <w:pPr>
      <w:spacing w:before="120" w:after="120"/>
    </w:pPr>
    <w:rPr>
      <w:b/>
      <w:bCs/>
      <w:szCs w:val="20"/>
    </w:rPr>
  </w:style>
  <w:style w:type="paragraph" w:customStyle="1" w:styleId="InfoBlue">
    <w:name w:val="InfoBlue"/>
    <w:basedOn w:val="Normal"/>
    <w:next w:val="BodyText"/>
    <w:autoRedefine/>
    <w:rsid w:val="008A435D"/>
    <w:pPr>
      <w:widowControl w:val="0"/>
      <w:spacing w:after="120" w:line="240" w:lineRule="atLeast"/>
      <w:ind w:left="720"/>
    </w:pPr>
    <w:rPr>
      <w:i/>
      <w:color w:val="0000FF"/>
      <w:szCs w:val="20"/>
    </w:rPr>
  </w:style>
  <w:style w:type="paragraph" w:styleId="BodyText">
    <w:name w:val="Body Text"/>
    <w:basedOn w:val="Normal"/>
    <w:rsid w:val="001B74D1"/>
    <w:pPr>
      <w:spacing w:after="120"/>
    </w:pPr>
  </w:style>
  <w:style w:type="character" w:styleId="Strong">
    <w:name w:val="Strong"/>
    <w:uiPriority w:val="22"/>
    <w:qFormat/>
    <w:rsid w:val="003F47E8"/>
    <w:rPr>
      <w:b/>
    </w:rPr>
  </w:style>
  <w:style w:type="paragraph" w:styleId="TOC1">
    <w:name w:val="toc 1"/>
    <w:basedOn w:val="Normal"/>
    <w:next w:val="Normal"/>
    <w:autoRedefine/>
    <w:uiPriority w:val="39"/>
    <w:rsid w:val="002D624B"/>
    <w:pPr>
      <w:tabs>
        <w:tab w:val="left" w:pos="400"/>
        <w:tab w:val="right" w:leader="dot" w:pos="9350"/>
      </w:tabs>
      <w:spacing w:line="360" w:lineRule="auto"/>
    </w:pPr>
  </w:style>
  <w:style w:type="paragraph" w:styleId="TOC2">
    <w:name w:val="toc 2"/>
    <w:basedOn w:val="Normal"/>
    <w:next w:val="Normal"/>
    <w:autoRedefine/>
    <w:uiPriority w:val="39"/>
    <w:rsid w:val="00437822"/>
    <w:pPr>
      <w:ind w:left="200"/>
    </w:pPr>
  </w:style>
  <w:style w:type="paragraph" w:styleId="TOC3">
    <w:name w:val="toc 3"/>
    <w:basedOn w:val="Normal"/>
    <w:next w:val="Normal"/>
    <w:autoRedefine/>
    <w:semiHidden/>
    <w:rsid w:val="00437822"/>
    <w:pPr>
      <w:ind w:left="400"/>
    </w:pPr>
  </w:style>
  <w:style w:type="character" w:styleId="Hyperlink">
    <w:name w:val="Hyperlink"/>
    <w:uiPriority w:val="99"/>
    <w:rsid w:val="0043782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79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796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E2376"/>
    <w:pPr>
      <w:spacing w:after="240" w:line="360" w:lineRule="atLeast"/>
    </w:pPr>
    <w:rPr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A435D"/>
    <w:pPr>
      <w:keepLines/>
      <w:widowControl/>
      <w:numPr>
        <w:numId w:val="0"/>
      </w:numPr>
      <w:autoSpaceDE/>
      <w:autoSpaceDN/>
      <w:spacing w:before="480" w:after="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6355D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6355D9"/>
    <w:rPr>
      <w:szCs w:val="24"/>
    </w:rPr>
  </w:style>
  <w:style w:type="table" w:styleId="TableGrid">
    <w:name w:val="Table Grid"/>
    <w:basedOn w:val="TableNormal"/>
    <w:uiPriority w:val="59"/>
    <w:rsid w:val="00A260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0303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B00C2"/>
    <w:rPr>
      <w:color w:val="808080"/>
      <w:shd w:val="clear" w:color="auto" w:fill="E6E6E6"/>
    </w:rPr>
  </w:style>
  <w:style w:type="table" w:styleId="GridTable1Light-Accent5">
    <w:name w:val="Grid Table 1 Light Accent 5"/>
    <w:basedOn w:val="TableNormal"/>
    <w:uiPriority w:val="46"/>
    <w:rsid w:val="0092459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5">
    <w:name w:val="Grid Table 3 Accent 5"/>
    <w:basedOn w:val="TableNormal"/>
    <w:uiPriority w:val="48"/>
    <w:rsid w:val="0092459F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92459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8D17DD"/>
  </w:style>
  <w:style w:type="paragraph" w:styleId="Revision">
    <w:name w:val="Revision"/>
    <w:hidden/>
    <w:uiPriority w:val="99"/>
    <w:semiHidden/>
    <w:rsid w:val="008D17DD"/>
    <w:rPr>
      <w:szCs w:val="24"/>
    </w:rPr>
  </w:style>
  <w:style w:type="table" w:styleId="GridTable2-Accent6">
    <w:name w:val="Grid Table 2 Accent 6"/>
    <w:basedOn w:val="TableNormal"/>
    <w:uiPriority w:val="47"/>
    <w:rsid w:val="008D17DD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D17D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-Accent6">
    <w:name w:val="Grid Table 4 Accent 6"/>
    <w:basedOn w:val="TableNormal"/>
    <w:uiPriority w:val="49"/>
    <w:rsid w:val="008D17DD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2258B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2-Accent3">
    <w:name w:val="List Table 2 Accent 3"/>
    <w:basedOn w:val="TableNormal"/>
    <w:uiPriority w:val="47"/>
    <w:rsid w:val="002258BC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2258BC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7Colorful">
    <w:name w:val="List Table 7 Colorful"/>
    <w:basedOn w:val="TableNormal"/>
    <w:uiPriority w:val="52"/>
    <w:rsid w:val="002258BC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258BC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3">
    <w:name w:val="List Table 4 Accent 3"/>
    <w:basedOn w:val="TableNormal"/>
    <w:uiPriority w:val="49"/>
    <w:rsid w:val="002258B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CC3CD3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015D0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338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636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042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www.udemy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nts%20and%20Settings\JBruen\Application%20Data\Microsoft\Templates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44D3DC-7998-F344-92E6-D86B776D5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Settings\JBruen\Application Data\Microsoft\Templates\soda.dot</Template>
  <TotalTime>164</TotalTime>
  <Pages>14</Pages>
  <Words>758</Words>
  <Characters>3851</Characters>
  <Application>Microsoft Office Word</Application>
  <DocSecurity>0</DocSecurity>
  <Lines>550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SoDA Template</vt:lpstr>
    </vt:vector>
  </TitlesOfParts>
  <Company/>
  <LinksUpToDate>false</LinksUpToDate>
  <CharactersWithSpaces>4485</CharactersWithSpaces>
  <SharedDoc>false</SharedDoc>
  <HLinks>
    <vt:vector size="96" baseType="variant">
      <vt:variant>
        <vt:i4>524393</vt:i4>
      </vt:variant>
      <vt:variant>
        <vt:i4>78</vt:i4>
      </vt:variant>
      <vt:variant>
        <vt:i4>0</vt:i4>
      </vt:variant>
      <vt:variant>
        <vt:i4>5</vt:i4>
      </vt:variant>
      <vt:variant>
        <vt:lpwstr>https://en.wikipedia.org/wiki/Parking_violation</vt:lpwstr>
      </vt:variant>
      <vt:variant>
        <vt:lpwstr/>
      </vt:variant>
      <vt:variant>
        <vt:i4>6750215</vt:i4>
      </vt:variant>
      <vt:variant>
        <vt:i4>75</vt:i4>
      </vt:variant>
      <vt:variant>
        <vt:i4>0</vt:i4>
      </vt:variant>
      <vt:variant>
        <vt:i4>5</vt:i4>
      </vt:variant>
      <vt:variant>
        <vt:lpwstr>https://en.wikipedia.org/wiki/Speed_limit</vt:lpwstr>
      </vt:variant>
      <vt:variant>
        <vt:lpwstr/>
      </vt:variant>
      <vt:variant>
        <vt:i4>3342400</vt:i4>
      </vt:variant>
      <vt:variant>
        <vt:i4>72</vt:i4>
      </vt:variant>
      <vt:variant>
        <vt:i4>0</vt:i4>
      </vt:variant>
      <vt:variant>
        <vt:i4>5</vt:i4>
      </vt:variant>
      <vt:variant>
        <vt:lpwstr>https://en.wikipedia.org/wiki/Moving_violation</vt:lpwstr>
      </vt:variant>
      <vt:variant>
        <vt:lpwstr/>
      </vt:variant>
      <vt:variant>
        <vt:i4>5242887</vt:i4>
      </vt:variant>
      <vt:variant>
        <vt:i4>69</vt:i4>
      </vt:variant>
      <vt:variant>
        <vt:i4>0</vt:i4>
      </vt:variant>
      <vt:variant>
        <vt:i4>5</vt:i4>
      </vt:variant>
      <vt:variant>
        <vt:lpwstr>https://en.wikipedia.org/wiki/Traffic</vt:lpwstr>
      </vt:variant>
      <vt:variant>
        <vt:lpwstr/>
      </vt:variant>
      <vt:variant>
        <vt:i4>3145836</vt:i4>
      </vt:variant>
      <vt:variant>
        <vt:i4>66</vt:i4>
      </vt:variant>
      <vt:variant>
        <vt:i4>0</vt:i4>
      </vt:variant>
      <vt:variant>
        <vt:i4>5</vt:i4>
      </vt:variant>
      <vt:variant>
        <vt:lpwstr>https://en.wikipedia.org/wiki/Motorist</vt:lpwstr>
      </vt:variant>
      <vt:variant>
        <vt:lpwstr/>
      </vt:variant>
      <vt:variant>
        <vt:i4>7471134</vt:i4>
      </vt:variant>
      <vt:variant>
        <vt:i4>63</vt:i4>
      </vt:variant>
      <vt:variant>
        <vt:i4>0</vt:i4>
      </vt:variant>
      <vt:variant>
        <vt:i4>5</vt:i4>
      </vt:variant>
      <vt:variant>
        <vt:lpwstr>https://en.wikipedia.org/wiki/Law_enforcement</vt:lpwstr>
      </vt:variant>
      <vt:variant>
        <vt:lpwstr/>
      </vt:variant>
      <vt:variant>
        <vt:i4>1310770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_Toc533021617</vt:lpwstr>
      </vt:variant>
      <vt:variant>
        <vt:i4>1310770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_Toc533021616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_Toc533021615</vt:lpwstr>
      </vt:variant>
      <vt:variant>
        <vt:i4>1310770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_Toc533021614</vt:lpwstr>
      </vt:variant>
      <vt:variant>
        <vt:i4>1310770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_Toc533021613</vt:lpwstr>
      </vt:variant>
      <vt:variant>
        <vt:i4>1310770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_Toc533021612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_Toc533021611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_Toc533021610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_Toc533021609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_Toc533021608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SoDA Template</dc:title>
  <dc:subject/>
  <dc:creator>JBruen</dc:creator>
  <cp:keywords/>
  <dc:description>[ENDMAST83]</dc:description>
  <cp:lastModifiedBy>Pheakdey Luk</cp:lastModifiedBy>
  <cp:revision>17</cp:revision>
  <cp:lastPrinted>2018-12-20T08:36:00Z</cp:lastPrinted>
  <dcterms:created xsi:type="dcterms:W3CDTF">2018-12-20T08:49:00Z</dcterms:created>
  <dcterms:modified xsi:type="dcterms:W3CDTF">2019-03-23T16:08:00Z</dcterms:modified>
</cp:coreProperties>
</file>